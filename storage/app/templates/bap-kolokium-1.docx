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2961" w14:textId="77777777" w:rsidR="004E2A78" w:rsidRDefault="00000000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pict w14:anchorId="44B4AC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39" type="#_x0000_t75" alt="Description: ppri662013_statuta_LOGO" style="position:absolute;margin-left:-28.7pt;margin-top:16.9pt;width:57pt;height:57pt;z-index:2;visibility:visible">
            <v:imagedata r:id="rId6" o:title="ppri662013_statuta_LOGO"/>
          </v:shape>
        </w:pict>
      </w:r>
    </w:p>
    <w:p w14:paraId="5F5D7974" w14:textId="77777777" w:rsidR="00EC7993" w:rsidRDefault="00000000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w:pict w14:anchorId="624B89B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0" type="#_x0000_t202" style="position:absolute;left:0;text-align:left;margin-left:29.05pt;margin-top:1.6pt;width:314.1pt;height:66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4916DCF1" w14:textId="77777777" w:rsidR="006B7D67" w:rsidRPr="009C3ACB" w:rsidRDefault="006B7D67" w:rsidP="006B7D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0D26EB8F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292796E8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6ED50078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06EE0C31">
          <v:shape id="_x0000_s1042" type="#_x0000_t202" style="position:absolute;left:0;text-align:left;margin-left:349.3pt;margin-top:1.75pt;width:206.85pt;height:66.0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538CE2A2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5EDF4554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3673979C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0B8C0B53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169B25DA" w14:textId="77777777" w:rsidR="006B7D67" w:rsidRPr="009C3ACB" w:rsidRDefault="006B7D67" w:rsidP="006B7D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7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5907E699" w14:textId="77777777" w:rsidR="00D11E87" w:rsidRPr="00DE0D2D" w:rsidRDefault="00D11E87" w:rsidP="00D11E8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755672D0">
          <v:line id="Straight Connector 1" o:spid="_x0000_s1041" style="position:absolute;left:0;text-align:left;z-index:4;visibility:visible" from="347.05pt,10pt" to="347.0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  <w:r>
        <w:rPr>
          <w:noProof/>
        </w:rPr>
        <w:pict w14:anchorId="107F8C8D">
          <v:rect id="Rectangle 6" o:spid="_x0000_s1026" style="position:absolute;left:0;text-align:left;margin-left:-91.55pt;margin-top:279.15pt;width:21pt;height:435.75pt;z-index: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p w14:paraId="200943DD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1E7D3E45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45CA8D65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69F3B9A" w14:textId="77777777" w:rsidR="00001DB0" w:rsidRPr="00EC7993" w:rsidRDefault="00EC7993" w:rsidP="003D1E78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 w:rsidR="003D1E78">
        <w:rPr>
          <w:rFonts w:ascii="Times New Roman" w:hAnsi="Times New Roman"/>
          <w:color w:val="000000"/>
          <w:sz w:val="24"/>
        </w:rPr>
        <w:tab/>
      </w:r>
      <w:r w:rsidR="003D1E78">
        <w:rPr>
          <w:rFonts w:ascii="Times New Roman" w:hAnsi="Times New Roman"/>
          <w:color w:val="000000"/>
          <w:sz w:val="24"/>
        </w:rPr>
        <w:tab/>
      </w:r>
    </w:p>
    <w:p w14:paraId="25BE499B" w14:textId="77777777" w:rsidR="00AB2634" w:rsidRPr="00001DB0" w:rsidRDefault="00AB2634" w:rsidP="00AB263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01DB0">
        <w:rPr>
          <w:rFonts w:ascii="Times New Roman" w:hAnsi="Times New Roman"/>
          <w:b/>
          <w:bCs/>
          <w:sz w:val="28"/>
          <w:szCs w:val="28"/>
        </w:rPr>
        <w:t>BERITA ACARA PELAKSANAAN</w:t>
      </w:r>
    </w:p>
    <w:p w14:paraId="101A7DCD" w14:textId="75CB55D1" w:rsidR="00AB2634" w:rsidRDefault="00376D9D" w:rsidP="003D1E7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KOLOKIUM MAHASISWA</w:t>
      </w:r>
    </w:p>
    <w:p w14:paraId="6358E7AE" w14:textId="77777777" w:rsidR="003D1E78" w:rsidRPr="003D1E78" w:rsidRDefault="003D1E78" w:rsidP="003D1E7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BCDF9E" w14:textId="531F8EA9" w:rsidR="00AB2634" w:rsidRPr="00001DB0" w:rsidRDefault="00A57E51" w:rsidP="00AB2634">
      <w:pPr>
        <w:spacing w:after="240" w:line="360" w:lineRule="auto"/>
        <w:ind w:left="270" w:right="42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Pada hari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376D9D">
        <w:rPr>
          <w:rFonts w:ascii="Times New Roman" w:hAnsi="Times New Roman"/>
          <w:sz w:val="24"/>
          <w:szCs w:val="24"/>
        </w:rPr>
        <w:t>${hari}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>tanggal</w:t>
      </w:r>
      <w:r w:rsidR="00DB0BD8">
        <w:rPr>
          <w:rFonts w:ascii="Times New Roman" w:hAnsi="Times New Roman"/>
          <w:sz w:val="24"/>
          <w:szCs w:val="24"/>
        </w:rPr>
        <w:t>,</w:t>
      </w:r>
      <w:r w:rsidR="00302C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 w:rsidR="00DB0BD8">
        <w:rPr>
          <w:rFonts w:ascii="Times New Roman" w:hAnsi="Times New Roman"/>
          <w:sz w:val="24"/>
          <w:szCs w:val="24"/>
          <w:lang w:val="en-US"/>
        </w:rPr>
        <w:t>}</w:t>
      </w:r>
      <w:r w:rsidR="00BB4B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 xml:space="preserve">telah berlangsung </w:t>
      </w:r>
      <w:r w:rsidR="00376D9D">
        <w:rPr>
          <w:rFonts w:ascii="Times New Roman" w:hAnsi="Times New Roman"/>
          <w:b/>
          <w:bCs/>
          <w:sz w:val="24"/>
          <w:szCs w:val="24"/>
        </w:rPr>
        <w:t>Kolokium</w:t>
      </w:r>
      <w:r w:rsidR="00AB2634" w:rsidRPr="00001DB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6D9D">
        <w:rPr>
          <w:rFonts w:ascii="Times New Roman" w:hAnsi="Times New Roman"/>
          <w:b/>
          <w:bCs/>
          <w:sz w:val="24"/>
          <w:szCs w:val="24"/>
        </w:rPr>
        <w:t>Rencana Penelitian</w:t>
      </w:r>
      <w:r w:rsidR="00AB2634" w:rsidRPr="00001DB0">
        <w:rPr>
          <w:rFonts w:ascii="Times New Roman" w:hAnsi="Times New Roman"/>
          <w:sz w:val="24"/>
          <w:szCs w:val="24"/>
        </w:rPr>
        <w:t xml:space="preserve"> Semester</w:t>
      </w:r>
      <w:r w:rsidR="00756A8B">
        <w:rPr>
          <w:rFonts w:ascii="Times New Roman" w:hAnsi="Times New Roman"/>
          <w:sz w:val="24"/>
          <w:szCs w:val="24"/>
        </w:rPr>
        <w:t xml:space="preserve"> ${semester} </w:t>
      </w:r>
      <w:r w:rsidR="007B533F">
        <w:rPr>
          <w:rFonts w:ascii="Times New Roman" w:hAnsi="Times New Roman"/>
          <w:sz w:val="24"/>
          <w:szCs w:val="24"/>
        </w:rPr>
        <w:t xml:space="preserve">tahun akademik </w:t>
      </w:r>
      <w:r w:rsidR="00756A8B">
        <w:rPr>
          <w:rFonts w:ascii="Times New Roman" w:hAnsi="Times New Roman"/>
          <w:sz w:val="24"/>
          <w:szCs w:val="24"/>
        </w:rPr>
        <w:t>${</w:t>
      </w:r>
      <w:proofErr w:type="spellStart"/>
      <w:r w:rsidR="00756A8B">
        <w:rPr>
          <w:rFonts w:ascii="Times New Roman" w:hAnsi="Times New Roman"/>
          <w:sz w:val="24"/>
          <w:szCs w:val="24"/>
        </w:rPr>
        <w:t>tahun_akademik</w:t>
      </w:r>
      <w:proofErr w:type="spellEnd"/>
      <w:r w:rsidR="00756A8B">
        <w:rPr>
          <w:rFonts w:ascii="Times New Roman" w:hAnsi="Times New Roman"/>
          <w:sz w:val="24"/>
          <w:szCs w:val="24"/>
        </w:rPr>
        <w:t>}</w:t>
      </w:r>
      <w:r w:rsidR="00AB2634" w:rsidRPr="00001DB0">
        <w:rPr>
          <w:rFonts w:ascii="Times New Roman" w:hAnsi="Times New Roman"/>
          <w:sz w:val="24"/>
          <w:szCs w:val="24"/>
          <w:lang w:val="en-US"/>
        </w:rPr>
        <w:t>.</w:t>
      </w:r>
    </w:p>
    <w:p w14:paraId="3CDB8F55" w14:textId="20CE7231" w:rsidR="00AB2634" w:rsidRPr="00C20F1C" w:rsidRDefault="00C20F1C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Nama Mahasiswa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901E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${nama}</w:t>
      </w:r>
    </w:p>
    <w:p w14:paraId="4E168F0A" w14:textId="20A02C2A" w:rsidR="00AB2634" w:rsidRPr="00714B30" w:rsidRDefault="00302CC4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NIM</w:t>
      </w:r>
      <w:r>
        <w:rPr>
          <w:rFonts w:ascii="Times New Roman" w:hAnsi="Times New Roman"/>
          <w:bCs/>
          <w:sz w:val="24"/>
          <w:szCs w:val="24"/>
        </w:rPr>
        <w:tab/>
        <w:t>:</w:t>
      </w:r>
      <w:r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${nim}</w:t>
      </w:r>
    </w:p>
    <w:p w14:paraId="527A4055" w14:textId="7E05BB35" w:rsidR="00302CC4" w:rsidRPr="00302CC4" w:rsidRDefault="00AB2634" w:rsidP="00302CC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bCs/>
          <w:sz w:val="24"/>
          <w:szCs w:val="24"/>
        </w:rPr>
        <w:t xml:space="preserve">Judul </w:t>
      </w:r>
      <w:r w:rsidR="00376D9D">
        <w:rPr>
          <w:rFonts w:ascii="Times New Roman" w:hAnsi="Times New Roman"/>
          <w:bCs/>
          <w:sz w:val="24"/>
          <w:szCs w:val="24"/>
        </w:rPr>
        <w:t>Proposal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judul_proposal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3702E495" w14:textId="685B4C8C" w:rsidR="00AB2634" w:rsidRPr="00223760" w:rsidRDefault="00AB2634" w:rsidP="0052497B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bCs/>
          <w:sz w:val="24"/>
          <w:szCs w:val="24"/>
        </w:rPr>
        <w:t>Waktu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0507EA98" w14:textId="10D5AF3D" w:rsidR="003D1E78" w:rsidRDefault="00AB2634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360" w:lineRule="auto"/>
        <w:ind w:left="567" w:right="425" w:hanging="297"/>
        <w:rPr>
          <w:rFonts w:ascii="Times New Roman" w:eastAsia="Times New Roman" w:hAnsi="Times New Roman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>Tempat</w:t>
      </w:r>
      <w:r w:rsidRPr="00001DB0">
        <w:rPr>
          <w:rFonts w:ascii="Times New Roman" w:hAnsi="Times New Roman"/>
          <w:sz w:val="24"/>
          <w:szCs w:val="24"/>
        </w:rPr>
        <w:tab/>
        <w:t>:</w:t>
      </w:r>
      <w:r w:rsidRPr="00001DB0">
        <w:rPr>
          <w:rFonts w:ascii="Times New Roman" w:hAnsi="Times New Roman"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tempat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1BBF811E" w14:textId="77777777" w:rsidR="003D1E78" w:rsidRPr="003D1E78" w:rsidRDefault="00000000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240" w:lineRule="auto"/>
        <w:ind w:left="576" w:right="432" w:hanging="302"/>
        <w:rPr>
          <w:rFonts w:ascii="Times New Roman" w:eastAsia="Times New Roman" w:hAnsi="Times New Roman"/>
          <w:lang w:val="en-US"/>
        </w:rPr>
      </w:pPr>
      <w:r>
        <w:rPr>
          <w:rFonts w:ascii="Times New Roman" w:hAnsi="Times New Roman"/>
          <w:noProof/>
          <w:color w:val="000000"/>
          <w:lang w:val="en-US"/>
        </w:rPr>
        <w:pict w14:anchorId="083FC1C9">
          <v:shape id="Picture 5" o:spid="_x0000_s1059" type="#_x0000_t75" style="position:absolute;left:0;text-align:left;margin-left:-36.2pt;margin-top:26.85pt;width:36pt;height:401.25pt;z-index:8;visibility:visible">
            <v:imagedata r:id="rId8" o:title="" croptop="36095f" cropleft="1086f" cropright="61123f"/>
          </v:shape>
        </w:pict>
      </w:r>
    </w:p>
    <w:p w14:paraId="1CC922B5" w14:textId="77777777" w:rsidR="00AB2634" w:rsidRPr="00001DB0" w:rsidRDefault="00AB2634" w:rsidP="00AB2634">
      <w:pPr>
        <w:tabs>
          <w:tab w:val="left" w:leader="dot" w:pos="8222"/>
        </w:tabs>
        <w:spacing w:after="120"/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 xml:space="preserve">Keputusan: Mendapatkan nilai akhir …………. dengan huruf mutu </w:t>
      </w:r>
      <w:r w:rsidRPr="002B6D62">
        <w:rPr>
          <w:rFonts w:ascii="Times New Roman" w:hAnsi="Times New Roman"/>
          <w:sz w:val="24"/>
          <w:szCs w:val="24"/>
        </w:rPr>
        <w:t>…</w:t>
      </w:r>
      <w:r w:rsidR="00185C9A" w:rsidRPr="002B6D62">
        <w:rPr>
          <w:rFonts w:ascii="Times New Roman" w:hAnsi="Times New Roman"/>
          <w:sz w:val="24"/>
          <w:szCs w:val="24"/>
          <w:lang w:val="en-US"/>
        </w:rPr>
        <w:t>…</w:t>
      </w:r>
      <w:r w:rsidRPr="002B6D62">
        <w:rPr>
          <w:rFonts w:ascii="Times New Roman" w:hAnsi="Times New Roman"/>
          <w:sz w:val="24"/>
          <w:szCs w:val="24"/>
        </w:rPr>
        <w:t>…</w:t>
      </w:r>
      <w:r w:rsidRPr="00001DB0">
        <w:rPr>
          <w:rFonts w:ascii="Times New Roman" w:hAnsi="Times New Roman"/>
          <w:sz w:val="24"/>
          <w:szCs w:val="24"/>
        </w:rPr>
        <w:t>….. .</w:t>
      </w:r>
    </w:p>
    <w:p w14:paraId="6B45462E" w14:textId="77777777" w:rsidR="00AB2634" w:rsidRPr="00001DB0" w:rsidRDefault="00AB2634" w:rsidP="00AB2634">
      <w:pPr>
        <w:ind w:right="425" w:hanging="297"/>
        <w:rPr>
          <w:rFonts w:ascii="Times New Roman" w:hAnsi="Times New Roman"/>
          <w:sz w:val="24"/>
          <w:szCs w:val="24"/>
        </w:rPr>
      </w:pPr>
    </w:p>
    <w:p w14:paraId="5BA2370A" w14:textId="07CE9630" w:rsidR="00AB2634" w:rsidRPr="00001DB0" w:rsidRDefault="00AB2634" w:rsidP="00CD4DFB">
      <w:pPr>
        <w:tabs>
          <w:tab w:val="left" w:pos="4050"/>
          <w:tab w:val="left" w:pos="4410"/>
          <w:tab w:val="left" w:pos="4770"/>
          <w:tab w:val="left" w:pos="6390"/>
        </w:tabs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3A06D0">
        <w:rPr>
          <w:rFonts w:ascii="Times New Roman" w:hAnsi="Times New Roman"/>
          <w:sz w:val="24"/>
          <w:szCs w:val="24"/>
          <w:lang w:val="en-US"/>
        </w:rPr>
        <w:tab/>
      </w:r>
      <w:r w:rsidR="00CD4DFB">
        <w:rPr>
          <w:rFonts w:ascii="Times New Roman" w:hAnsi="Times New Roman"/>
          <w:sz w:val="24"/>
          <w:szCs w:val="24"/>
          <w:lang w:val="en-US"/>
        </w:rPr>
        <w:tab/>
      </w:r>
      <w:r w:rsidRPr="00001DB0">
        <w:rPr>
          <w:rFonts w:ascii="Times New Roman" w:hAnsi="Times New Roman"/>
          <w:sz w:val="24"/>
          <w:szCs w:val="24"/>
        </w:rPr>
        <w:t>Bogor,</w:t>
      </w:r>
      <w:r w:rsidR="00DB0BD8">
        <w:rPr>
          <w:rFonts w:ascii="Times New Roman" w:hAnsi="Times New Roman"/>
          <w:sz w:val="24"/>
          <w:szCs w:val="24"/>
        </w:rPr>
        <w:t xml:space="preserve"> ${tanggal}</w:t>
      </w:r>
    </w:p>
    <w:p w14:paraId="79265CDC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</w:tabs>
        <w:ind w:left="567" w:right="425" w:hanging="297"/>
        <w:rPr>
          <w:rFonts w:ascii="Times New Roman" w:hAnsi="Times New Roman"/>
          <w:sz w:val="24"/>
          <w:szCs w:val="24"/>
        </w:rPr>
      </w:pPr>
    </w:p>
    <w:p w14:paraId="4FC56925" w14:textId="4ADD5164" w:rsidR="00AB2634" w:rsidRPr="00001DB0" w:rsidRDefault="00AB2634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Pembimbing Utama,</w:t>
      </w: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A06D0">
        <w:rPr>
          <w:rFonts w:ascii="Times New Roman" w:hAnsi="Times New Roman"/>
          <w:sz w:val="24"/>
          <w:szCs w:val="24"/>
        </w:rPr>
        <w:tab/>
      </w:r>
      <w:r w:rsidR="00D83A08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 xml:space="preserve">Moderator </w:t>
      </w:r>
      <w:proofErr w:type="spellStart"/>
      <w:r w:rsidR="00CD4DFB">
        <w:rPr>
          <w:rFonts w:ascii="Times New Roman" w:hAnsi="Times New Roman"/>
          <w:bCs/>
          <w:sz w:val="24"/>
          <w:szCs w:val="24"/>
          <w:lang w:val="en-US"/>
        </w:rPr>
        <w:t>Kolokium</w:t>
      </w:r>
      <w:proofErr w:type="spellEnd"/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35F88C8" w14:textId="77777777" w:rsidR="00AB2634" w:rsidRDefault="00AB2634" w:rsidP="00EC1E6C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</w:p>
    <w:p w14:paraId="15C27639" w14:textId="603E3548" w:rsidR="00376D9D" w:rsidRDefault="008416A5" w:rsidP="00B81C6D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spacing w:val="-6"/>
          <w:sz w:val="24"/>
          <w:szCs w:val="24"/>
          <w:lang w:val="en-US"/>
        </w:rPr>
      </w:pPr>
      <w:bookmarkStart w:id="0" w:name="_Hlk80201423"/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bookmarkEnd w:id="0"/>
      <w:r w:rsidR="00251D47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52497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</w:t>
      </w:r>
      <w:r w:rsidR="00D565A8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AD5113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461F6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302CC4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 </w:t>
      </w:r>
    </w:p>
    <w:p w14:paraId="630F406A" w14:textId="69E5C66B" w:rsidR="00251D47" w:rsidRPr="00376D9D" w:rsidRDefault="00376D9D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spacing w:after="0" w:line="240" w:lineRule="auto"/>
        <w:ind w:right="425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</w:t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nama_pembimbing_utama</w:t>
      </w:r>
      <w:proofErr w:type="spell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B81C6D"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                            </w:t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${moderator}</w:t>
      </w:r>
    </w:p>
    <w:p w14:paraId="5B270197" w14:textId="77D08ED9" w:rsidR="003D1E78" w:rsidRPr="00F25D42" w:rsidRDefault="009E64BC" w:rsidP="00376D9D">
      <w:pPr>
        <w:tabs>
          <w:tab w:val="left" w:pos="3240"/>
          <w:tab w:val="left" w:pos="4050"/>
          <w:tab w:val="left" w:pos="4410"/>
          <w:tab w:val="left" w:pos="4860"/>
          <w:tab w:val="left" w:pos="51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NIP</w:t>
      </w:r>
      <w:r w:rsidR="00B81C6D">
        <w:rPr>
          <w:rFonts w:ascii="Times New Roman" w:hAnsi="Times New Roman"/>
          <w:b/>
          <w:bCs/>
          <w:sz w:val="24"/>
          <w:szCs w:val="24"/>
        </w:rPr>
        <w:t>.</w:t>
      </w:r>
      <w:r w:rsidR="00756A8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nip_pembimbing_utama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="00910AB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nip_moderator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</w:p>
    <w:p w14:paraId="0274EAF5" w14:textId="77777777" w:rsidR="00AB2634" w:rsidRPr="00F25D42" w:rsidRDefault="00AB2634" w:rsidP="003D1E78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" w:name="_Hlk80201442"/>
    </w:p>
    <w:bookmarkEnd w:id="1"/>
    <w:p w14:paraId="5A665819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  <w:tab w:val="left" w:pos="6030"/>
        </w:tabs>
        <w:ind w:right="425" w:hanging="297"/>
        <w:jc w:val="both"/>
        <w:rPr>
          <w:rFonts w:ascii="Times New Roman" w:hAnsi="Times New Roman"/>
          <w:bCs/>
          <w:sz w:val="24"/>
          <w:szCs w:val="24"/>
        </w:rPr>
      </w:pPr>
    </w:p>
    <w:p w14:paraId="234E9F89" w14:textId="093DA69E" w:rsidR="00AB2634" w:rsidRPr="009C064B" w:rsidRDefault="00AB2634" w:rsidP="000F62D1">
      <w:pPr>
        <w:tabs>
          <w:tab w:val="left" w:pos="4050"/>
          <w:tab w:val="left" w:pos="4410"/>
          <w:tab w:val="left" w:pos="4680"/>
          <w:tab w:val="left" w:pos="5670"/>
          <w:tab w:val="left" w:pos="6030"/>
          <w:tab w:val="left" w:pos="6390"/>
        </w:tabs>
        <w:spacing w:after="0" w:line="240" w:lineRule="auto"/>
        <w:ind w:left="567" w:right="425" w:hanging="297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Mengesahkan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A4B1D31" w14:textId="1FA3C0F8" w:rsidR="00AB2634" w:rsidRPr="009C064B" w:rsidRDefault="00AB2634" w:rsidP="000F62D1">
      <w:pPr>
        <w:tabs>
          <w:tab w:val="left" w:pos="4050"/>
          <w:tab w:val="left" w:pos="4410"/>
          <w:tab w:val="left" w:pos="4680"/>
          <w:tab w:val="left" w:pos="5040"/>
          <w:tab w:val="left" w:pos="5670"/>
          <w:tab w:val="left" w:pos="6030"/>
          <w:tab w:val="left" w:pos="6390"/>
        </w:tabs>
        <w:ind w:left="567" w:right="425" w:hanging="297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Ketua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Departemen</w:t>
      </w:r>
      <w:proofErr w:type="spellEnd"/>
      <w:r w:rsidR="00850AF4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540D2EE7" w14:textId="77777777" w:rsidR="00376D9D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right="425"/>
        <w:rPr>
          <w:rFonts w:ascii="Times New Roman" w:hAnsi="Times New Roman"/>
          <w:bCs/>
          <w:sz w:val="24"/>
          <w:szCs w:val="24"/>
        </w:rPr>
      </w:pPr>
    </w:p>
    <w:p w14:paraId="019CF227" w14:textId="77777777" w:rsidR="00376D9D" w:rsidRPr="00001DB0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ind w:right="425"/>
        <w:rPr>
          <w:rFonts w:ascii="Times New Roman" w:hAnsi="Times New Roman"/>
          <w:bCs/>
          <w:sz w:val="24"/>
          <w:szCs w:val="24"/>
        </w:rPr>
      </w:pPr>
    </w:p>
    <w:p w14:paraId="2C04842F" w14:textId="3B6B4716" w:rsidR="00AB2634" w:rsidRPr="00001DB0" w:rsidRDefault="00376D9D" w:rsidP="000F62D1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left="567" w:right="425" w:hanging="297"/>
        <w:jc w:val="center"/>
        <w:rPr>
          <w:rFonts w:ascii="Times New Roman" w:hAnsi="Times New Roman"/>
          <w:bCs/>
          <w:sz w:val="24"/>
          <w:szCs w:val="24"/>
        </w:rPr>
      </w:pP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Dr. Ati Dwi Nurhayati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S.Hut</w:t>
      </w:r>
      <w:proofErr w:type="spellEnd"/>
      <w:proofErr w:type="gram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.,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M.Si</w:t>
      </w:r>
      <w:proofErr w:type="spellEnd"/>
      <w:proofErr w:type="gramEnd"/>
    </w:p>
    <w:p w14:paraId="444FCE93" w14:textId="412A5C88" w:rsidR="00732CDC" w:rsidRPr="000048CB" w:rsidRDefault="00000000" w:rsidP="000F62D1">
      <w:pPr>
        <w:tabs>
          <w:tab w:val="left" w:pos="4230"/>
          <w:tab w:val="left" w:pos="4410"/>
          <w:tab w:val="left" w:pos="6030"/>
        </w:tabs>
        <w:spacing w:after="0"/>
        <w:ind w:left="567" w:right="425" w:hanging="297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noProof/>
          <w:lang w:val="en-US"/>
        </w:rPr>
        <w:pict w14:anchorId="10F9F737">
          <v:shape id="_x0000_s1062" type="#_x0000_t75" style="position:absolute;left:0;text-align:left;margin-left:473.65pt;margin-top:42.7pt;width:51pt;height:43.5pt;z-index:-1" wrapcoords="15882 372 5400 2607 0 4469 -318 10800 3812 18248 4129 21228 16518 21228 17471 18248 21282 11917 21282 9310 20965 6331 17471 372 15882 372">
            <v:imagedata r:id="rId9" o:title=""/>
            <w10:wrap type="tight"/>
          </v:shape>
        </w:pict>
      </w:r>
      <w:r w:rsidR="00AB2634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>
        <w:rPr>
          <w:rFonts w:ascii="Times New Roman" w:eastAsia="Times New Roman" w:hAnsi="Times New Roman"/>
          <w:b/>
          <w:sz w:val="24"/>
          <w:szCs w:val="24"/>
          <w:lang w:val="en-US"/>
        </w:rPr>
        <w:t>197706222007012001</w:t>
      </w:r>
      <w:r>
        <w:rPr>
          <w:rFonts w:ascii="Times New Roman" w:hAnsi="Times New Roman"/>
          <w:noProof/>
        </w:rPr>
        <w:pict w14:anchorId="608DBF7D">
          <v:rect id="_x0000_s1058" style="position:absolute;left:0;text-align:left;margin-left:-91.55pt;margin-top:279.15pt;width:21pt;height:435.75pt;z-index:7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  <w:r>
        <w:rPr>
          <w:noProof/>
        </w:rPr>
        <w:pict w14:anchorId="38F7F554">
          <v:rect id="_x0000_s1046" style="position:absolute;left:0;text-align:left;margin-left:-91.55pt;margin-top:279.15pt;width:21pt;height:435.75pt;z-index: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sectPr w:rsidR="00732CDC" w:rsidRPr="000048CB" w:rsidSect="00EC7993">
      <w:pgSz w:w="11906" w:h="16838" w:code="9"/>
      <w:pgMar w:top="142" w:right="70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415087">
    <w:abstractNumId w:val="0"/>
  </w:num>
  <w:num w:numId="2" w16cid:durableId="1417676485">
    <w:abstractNumId w:val="5"/>
  </w:num>
  <w:num w:numId="3" w16cid:durableId="1680737336">
    <w:abstractNumId w:val="11"/>
  </w:num>
  <w:num w:numId="4" w16cid:durableId="151216943">
    <w:abstractNumId w:val="8"/>
  </w:num>
  <w:num w:numId="5" w16cid:durableId="1523326828">
    <w:abstractNumId w:val="7"/>
  </w:num>
  <w:num w:numId="6" w16cid:durableId="758645174">
    <w:abstractNumId w:val="10"/>
  </w:num>
  <w:num w:numId="7" w16cid:durableId="1440249134">
    <w:abstractNumId w:val="3"/>
  </w:num>
  <w:num w:numId="8" w16cid:durableId="1158695406">
    <w:abstractNumId w:val="2"/>
  </w:num>
  <w:num w:numId="9" w16cid:durableId="1933851581">
    <w:abstractNumId w:val="4"/>
  </w:num>
  <w:num w:numId="10" w16cid:durableId="1931698791">
    <w:abstractNumId w:val="9"/>
  </w:num>
  <w:num w:numId="11" w16cid:durableId="1558205416">
    <w:abstractNumId w:val="13"/>
  </w:num>
  <w:num w:numId="12" w16cid:durableId="791173497">
    <w:abstractNumId w:val="1"/>
  </w:num>
  <w:num w:numId="13" w16cid:durableId="1245603586">
    <w:abstractNumId w:val="6"/>
  </w:num>
  <w:num w:numId="14" w16cid:durableId="380330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FFD"/>
    <w:rsid w:val="0000153F"/>
    <w:rsid w:val="00001DB0"/>
    <w:rsid w:val="000048CB"/>
    <w:rsid w:val="00004E66"/>
    <w:rsid w:val="00012B03"/>
    <w:rsid w:val="00013EAB"/>
    <w:rsid w:val="00026F54"/>
    <w:rsid w:val="00030AE0"/>
    <w:rsid w:val="00043B03"/>
    <w:rsid w:val="000477A4"/>
    <w:rsid w:val="000511C7"/>
    <w:rsid w:val="00053FF4"/>
    <w:rsid w:val="000577B8"/>
    <w:rsid w:val="00077BEA"/>
    <w:rsid w:val="00081816"/>
    <w:rsid w:val="000823F8"/>
    <w:rsid w:val="00087392"/>
    <w:rsid w:val="00094D47"/>
    <w:rsid w:val="000A5BA6"/>
    <w:rsid w:val="000B1A7F"/>
    <w:rsid w:val="000B542D"/>
    <w:rsid w:val="000B78E7"/>
    <w:rsid w:val="000C58EE"/>
    <w:rsid w:val="000E6404"/>
    <w:rsid w:val="000F0A51"/>
    <w:rsid w:val="000F62D1"/>
    <w:rsid w:val="000F7C05"/>
    <w:rsid w:val="00112626"/>
    <w:rsid w:val="00116CA1"/>
    <w:rsid w:val="00117B61"/>
    <w:rsid w:val="0012323C"/>
    <w:rsid w:val="001327B5"/>
    <w:rsid w:val="0015701F"/>
    <w:rsid w:val="0016015C"/>
    <w:rsid w:val="0016137C"/>
    <w:rsid w:val="00166F98"/>
    <w:rsid w:val="00171B9A"/>
    <w:rsid w:val="00173369"/>
    <w:rsid w:val="001740B0"/>
    <w:rsid w:val="00174B34"/>
    <w:rsid w:val="0017789C"/>
    <w:rsid w:val="00185C9A"/>
    <w:rsid w:val="001A0C14"/>
    <w:rsid w:val="001C4E57"/>
    <w:rsid w:val="001D26D8"/>
    <w:rsid w:val="001F3757"/>
    <w:rsid w:val="002014DB"/>
    <w:rsid w:val="002112A7"/>
    <w:rsid w:val="00214C2C"/>
    <w:rsid w:val="00223760"/>
    <w:rsid w:val="00240068"/>
    <w:rsid w:val="00242DD1"/>
    <w:rsid w:val="00251D47"/>
    <w:rsid w:val="002659AE"/>
    <w:rsid w:val="0028010D"/>
    <w:rsid w:val="002901E5"/>
    <w:rsid w:val="00290897"/>
    <w:rsid w:val="002A4DFC"/>
    <w:rsid w:val="002A79AE"/>
    <w:rsid w:val="002B6D62"/>
    <w:rsid w:val="002D1F79"/>
    <w:rsid w:val="002D3FC9"/>
    <w:rsid w:val="002E4416"/>
    <w:rsid w:val="002F0867"/>
    <w:rsid w:val="0030299C"/>
    <w:rsid w:val="00302CC4"/>
    <w:rsid w:val="0031226A"/>
    <w:rsid w:val="00312AD1"/>
    <w:rsid w:val="00316791"/>
    <w:rsid w:val="00320412"/>
    <w:rsid w:val="00320F59"/>
    <w:rsid w:val="00340505"/>
    <w:rsid w:val="003523B5"/>
    <w:rsid w:val="00357477"/>
    <w:rsid w:val="0036170E"/>
    <w:rsid w:val="003645DA"/>
    <w:rsid w:val="0036727A"/>
    <w:rsid w:val="003702C8"/>
    <w:rsid w:val="00376D9D"/>
    <w:rsid w:val="00390D9A"/>
    <w:rsid w:val="003915C7"/>
    <w:rsid w:val="003A06D0"/>
    <w:rsid w:val="003B1EFC"/>
    <w:rsid w:val="003D1E78"/>
    <w:rsid w:val="003D3657"/>
    <w:rsid w:val="003D418E"/>
    <w:rsid w:val="003E0822"/>
    <w:rsid w:val="003F5F4E"/>
    <w:rsid w:val="0040533C"/>
    <w:rsid w:val="004069B9"/>
    <w:rsid w:val="00407EE1"/>
    <w:rsid w:val="00434EBB"/>
    <w:rsid w:val="00435545"/>
    <w:rsid w:val="004452ED"/>
    <w:rsid w:val="00453EB5"/>
    <w:rsid w:val="00461F6B"/>
    <w:rsid w:val="00467B51"/>
    <w:rsid w:val="00486A1D"/>
    <w:rsid w:val="004934CC"/>
    <w:rsid w:val="004A3174"/>
    <w:rsid w:val="004B7D2C"/>
    <w:rsid w:val="004D4B3D"/>
    <w:rsid w:val="004E2A78"/>
    <w:rsid w:val="004E2C25"/>
    <w:rsid w:val="004F478B"/>
    <w:rsid w:val="00506340"/>
    <w:rsid w:val="00517397"/>
    <w:rsid w:val="0052497B"/>
    <w:rsid w:val="00537131"/>
    <w:rsid w:val="00542F2F"/>
    <w:rsid w:val="00545318"/>
    <w:rsid w:val="0056098F"/>
    <w:rsid w:val="00561BB3"/>
    <w:rsid w:val="005624C9"/>
    <w:rsid w:val="0056409B"/>
    <w:rsid w:val="005822B7"/>
    <w:rsid w:val="00592464"/>
    <w:rsid w:val="005A38FF"/>
    <w:rsid w:val="005B03FC"/>
    <w:rsid w:val="005B5B0C"/>
    <w:rsid w:val="005C126A"/>
    <w:rsid w:val="005D3CC8"/>
    <w:rsid w:val="005D5494"/>
    <w:rsid w:val="005E6B25"/>
    <w:rsid w:val="00610A2F"/>
    <w:rsid w:val="00617067"/>
    <w:rsid w:val="0061707C"/>
    <w:rsid w:val="00617154"/>
    <w:rsid w:val="00647E57"/>
    <w:rsid w:val="006809DF"/>
    <w:rsid w:val="006B6C02"/>
    <w:rsid w:val="006B78DE"/>
    <w:rsid w:val="006B7D67"/>
    <w:rsid w:val="006C0FCD"/>
    <w:rsid w:val="006D086F"/>
    <w:rsid w:val="006D7043"/>
    <w:rsid w:val="006F0369"/>
    <w:rsid w:val="00703E53"/>
    <w:rsid w:val="00704677"/>
    <w:rsid w:val="00713B97"/>
    <w:rsid w:val="00714B30"/>
    <w:rsid w:val="00717416"/>
    <w:rsid w:val="007279CE"/>
    <w:rsid w:val="00732CDC"/>
    <w:rsid w:val="007334D0"/>
    <w:rsid w:val="007449D1"/>
    <w:rsid w:val="00751C6C"/>
    <w:rsid w:val="00756A8B"/>
    <w:rsid w:val="00757D66"/>
    <w:rsid w:val="007731F1"/>
    <w:rsid w:val="00774DA9"/>
    <w:rsid w:val="00784ECD"/>
    <w:rsid w:val="007974C0"/>
    <w:rsid w:val="007A09F6"/>
    <w:rsid w:val="007A35A1"/>
    <w:rsid w:val="007A4F18"/>
    <w:rsid w:val="007A6C78"/>
    <w:rsid w:val="007B533F"/>
    <w:rsid w:val="007B58DA"/>
    <w:rsid w:val="007C698A"/>
    <w:rsid w:val="008000E6"/>
    <w:rsid w:val="0082041F"/>
    <w:rsid w:val="00822608"/>
    <w:rsid w:val="008416A5"/>
    <w:rsid w:val="00850AF4"/>
    <w:rsid w:val="00851C60"/>
    <w:rsid w:val="00854A48"/>
    <w:rsid w:val="00854DFF"/>
    <w:rsid w:val="008674F0"/>
    <w:rsid w:val="00876FF5"/>
    <w:rsid w:val="00877877"/>
    <w:rsid w:val="00880793"/>
    <w:rsid w:val="00884F43"/>
    <w:rsid w:val="0088789B"/>
    <w:rsid w:val="008948C5"/>
    <w:rsid w:val="008A4501"/>
    <w:rsid w:val="008C4284"/>
    <w:rsid w:val="008C71D6"/>
    <w:rsid w:val="008D472F"/>
    <w:rsid w:val="008E1C0A"/>
    <w:rsid w:val="008F1263"/>
    <w:rsid w:val="00910AB7"/>
    <w:rsid w:val="0092769D"/>
    <w:rsid w:val="009305C3"/>
    <w:rsid w:val="00933FF8"/>
    <w:rsid w:val="0093570F"/>
    <w:rsid w:val="00935D4C"/>
    <w:rsid w:val="00937664"/>
    <w:rsid w:val="00951CA3"/>
    <w:rsid w:val="009603D2"/>
    <w:rsid w:val="00971202"/>
    <w:rsid w:val="00972B09"/>
    <w:rsid w:val="009930F4"/>
    <w:rsid w:val="009B69A9"/>
    <w:rsid w:val="009C0235"/>
    <w:rsid w:val="009C064B"/>
    <w:rsid w:val="009C3A58"/>
    <w:rsid w:val="009C472A"/>
    <w:rsid w:val="009C4A90"/>
    <w:rsid w:val="009D5767"/>
    <w:rsid w:val="009E148A"/>
    <w:rsid w:val="009E64BC"/>
    <w:rsid w:val="009F48D4"/>
    <w:rsid w:val="00A01F66"/>
    <w:rsid w:val="00A1116B"/>
    <w:rsid w:val="00A15B4F"/>
    <w:rsid w:val="00A1756B"/>
    <w:rsid w:val="00A367C5"/>
    <w:rsid w:val="00A4026A"/>
    <w:rsid w:val="00A4372D"/>
    <w:rsid w:val="00A51DD8"/>
    <w:rsid w:val="00A57E51"/>
    <w:rsid w:val="00A63B71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B2634"/>
    <w:rsid w:val="00AB7636"/>
    <w:rsid w:val="00AC5AAF"/>
    <w:rsid w:val="00AD5113"/>
    <w:rsid w:val="00B04605"/>
    <w:rsid w:val="00B04928"/>
    <w:rsid w:val="00B117F0"/>
    <w:rsid w:val="00B160AE"/>
    <w:rsid w:val="00B32A3C"/>
    <w:rsid w:val="00B413DC"/>
    <w:rsid w:val="00B419FC"/>
    <w:rsid w:val="00B46AF4"/>
    <w:rsid w:val="00B47245"/>
    <w:rsid w:val="00B77C28"/>
    <w:rsid w:val="00B81C6D"/>
    <w:rsid w:val="00B95523"/>
    <w:rsid w:val="00BA1F75"/>
    <w:rsid w:val="00BA5612"/>
    <w:rsid w:val="00BB4B19"/>
    <w:rsid w:val="00BC08BB"/>
    <w:rsid w:val="00BC37A8"/>
    <w:rsid w:val="00BE0F9C"/>
    <w:rsid w:val="00BE66F9"/>
    <w:rsid w:val="00C07E1E"/>
    <w:rsid w:val="00C15F57"/>
    <w:rsid w:val="00C1600E"/>
    <w:rsid w:val="00C16905"/>
    <w:rsid w:val="00C20F1C"/>
    <w:rsid w:val="00C20F3E"/>
    <w:rsid w:val="00C21B22"/>
    <w:rsid w:val="00C36F5C"/>
    <w:rsid w:val="00C40FC0"/>
    <w:rsid w:val="00C549AB"/>
    <w:rsid w:val="00C63142"/>
    <w:rsid w:val="00C63A21"/>
    <w:rsid w:val="00C75393"/>
    <w:rsid w:val="00C7609A"/>
    <w:rsid w:val="00C76105"/>
    <w:rsid w:val="00C87760"/>
    <w:rsid w:val="00C9227B"/>
    <w:rsid w:val="00C9306F"/>
    <w:rsid w:val="00C95016"/>
    <w:rsid w:val="00CA11A5"/>
    <w:rsid w:val="00CA76A8"/>
    <w:rsid w:val="00CB1627"/>
    <w:rsid w:val="00CB6275"/>
    <w:rsid w:val="00CC70D5"/>
    <w:rsid w:val="00CD150D"/>
    <w:rsid w:val="00CD381F"/>
    <w:rsid w:val="00CD4DFB"/>
    <w:rsid w:val="00CD580E"/>
    <w:rsid w:val="00D02DF8"/>
    <w:rsid w:val="00D039B5"/>
    <w:rsid w:val="00D03AE0"/>
    <w:rsid w:val="00D11107"/>
    <w:rsid w:val="00D11E87"/>
    <w:rsid w:val="00D13E83"/>
    <w:rsid w:val="00D14355"/>
    <w:rsid w:val="00D35224"/>
    <w:rsid w:val="00D35DA9"/>
    <w:rsid w:val="00D4048B"/>
    <w:rsid w:val="00D52851"/>
    <w:rsid w:val="00D54245"/>
    <w:rsid w:val="00D565A8"/>
    <w:rsid w:val="00D57C06"/>
    <w:rsid w:val="00D807D8"/>
    <w:rsid w:val="00D83A08"/>
    <w:rsid w:val="00D85A9F"/>
    <w:rsid w:val="00DA0EB4"/>
    <w:rsid w:val="00DA4D19"/>
    <w:rsid w:val="00DA4DF2"/>
    <w:rsid w:val="00DB0BD8"/>
    <w:rsid w:val="00DD1ACD"/>
    <w:rsid w:val="00DD79DC"/>
    <w:rsid w:val="00DE27CC"/>
    <w:rsid w:val="00DE5FDF"/>
    <w:rsid w:val="00E00161"/>
    <w:rsid w:val="00E01F92"/>
    <w:rsid w:val="00E01FDD"/>
    <w:rsid w:val="00E13BEA"/>
    <w:rsid w:val="00E214C5"/>
    <w:rsid w:val="00E24AF4"/>
    <w:rsid w:val="00E2521B"/>
    <w:rsid w:val="00E41EBF"/>
    <w:rsid w:val="00E55A66"/>
    <w:rsid w:val="00E61C86"/>
    <w:rsid w:val="00E71FFD"/>
    <w:rsid w:val="00E91EAE"/>
    <w:rsid w:val="00E96B2B"/>
    <w:rsid w:val="00EA2190"/>
    <w:rsid w:val="00EA3211"/>
    <w:rsid w:val="00EB34F8"/>
    <w:rsid w:val="00EC1E6C"/>
    <w:rsid w:val="00EC7993"/>
    <w:rsid w:val="00ED571A"/>
    <w:rsid w:val="00EE0F5A"/>
    <w:rsid w:val="00EF26D6"/>
    <w:rsid w:val="00F122C8"/>
    <w:rsid w:val="00F13A72"/>
    <w:rsid w:val="00F25D42"/>
    <w:rsid w:val="00F27024"/>
    <w:rsid w:val="00F311EA"/>
    <w:rsid w:val="00F51787"/>
    <w:rsid w:val="00F55A26"/>
    <w:rsid w:val="00F9704B"/>
    <w:rsid w:val="00FB3B5A"/>
    <w:rsid w:val="00FE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C047D08"/>
  <w15:chartTrackingRefBased/>
  <w15:docId w15:val="{EDA90923-7FA0-4F9C-B482-7A6AB29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elNormal"/>
    <w:next w:val="KisiTabel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ilvikultur@apps.ipb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6D4A-B5FA-4497-8617-696CBE70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711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5</cp:revision>
  <cp:lastPrinted>2020-08-29T09:21:00Z</cp:lastPrinted>
  <dcterms:created xsi:type="dcterms:W3CDTF">2026-08-12T03:09:00Z</dcterms:created>
  <dcterms:modified xsi:type="dcterms:W3CDTF">2026-08-12T03:24:00Z</dcterms:modified>
</cp:coreProperties>
</file>