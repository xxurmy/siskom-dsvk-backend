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2961" w14:textId="77777777" w:rsidR="004E2A78" w:rsidRDefault="00000000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pict w14:anchorId="44B4AC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39" type="#_x0000_t75" alt="Description: ppri662013_statuta_LOGO" style="position:absolute;margin-left:-28.7pt;margin-top:16.9pt;width:57pt;height:57pt;z-index:2;visibility:visible">
            <v:imagedata r:id="rId6" o:title="ppri662013_statuta_LOGO"/>
          </v:shape>
        </w:pict>
      </w:r>
    </w:p>
    <w:p w14:paraId="5F5D7974" w14:textId="77777777" w:rsidR="00EC7993" w:rsidRDefault="00000000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w:pict w14:anchorId="624B89B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0" type="#_x0000_t202" style="position:absolute;left:0;text-align:left;margin-left:29.05pt;margin-top:1.6pt;width:314.1pt;height:66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4916DCF1" w14:textId="77777777" w:rsidR="006B7D67" w:rsidRPr="009C3ACB" w:rsidRDefault="006B7D67" w:rsidP="006B7D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0D26EB8F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292796E8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6ED50078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06EE0C31">
          <v:shape id="_x0000_s1042" type="#_x0000_t202" style="position:absolute;left:0;text-align:left;margin-left:349.3pt;margin-top:1.75pt;width:206.85pt;height:66.0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538CE2A2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5EDF4554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3673979C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0B8C0B53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169B25DA" w14:textId="77777777" w:rsidR="006B7D67" w:rsidRPr="009C3ACB" w:rsidRDefault="006B7D67" w:rsidP="006B7D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7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5907E699" w14:textId="77777777" w:rsidR="00D11E87" w:rsidRPr="00DE0D2D" w:rsidRDefault="00D11E87" w:rsidP="00D11E8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755672D0">
          <v:line id="Straight Connector 1" o:spid="_x0000_s1041" style="position:absolute;left:0;text-align:left;z-index:4;visibility:visible" from="347.05pt,10pt" to="347.0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  <w:r>
        <w:rPr>
          <w:noProof/>
        </w:rPr>
        <w:pict w14:anchorId="107F8C8D">
          <v:rect id="Rectangle 6" o:spid="_x0000_s1026" style="position:absolute;left:0;text-align:left;margin-left:-91.55pt;margin-top:279.15pt;width:21pt;height:435.75pt;z-index: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p w14:paraId="200943DD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1E7D3E45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45CA8D65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69F3B9A" w14:textId="77777777" w:rsidR="00001DB0" w:rsidRPr="00EC7993" w:rsidRDefault="00EC7993" w:rsidP="003D1E78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 w:rsidR="003D1E78">
        <w:rPr>
          <w:rFonts w:ascii="Times New Roman" w:hAnsi="Times New Roman"/>
          <w:color w:val="000000"/>
          <w:sz w:val="24"/>
        </w:rPr>
        <w:tab/>
      </w:r>
      <w:r w:rsidR="003D1E78">
        <w:rPr>
          <w:rFonts w:ascii="Times New Roman" w:hAnsi="Times New Roman"/>
          <w:color w:val="000000"/>
          <w:sz w:val="24"/>
        </w:rPr>
        <w:tab/>
      </w:r>
    </w:p>
    <w:p w14:paraId="25BE499B" w14:textId="77777777" w:rsidR="00AB2634" w:rsidRPr="00001DB0" w:rsidRDefault="00AB2634" w:rsidP="00AB263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01DB0">
        <w:rPr>
          <w:rFonts w:ascii="Times New Roman" w:hAnsi="Times New Roman"/>
          <w:b/>
          <w:bCs/>
          <w:sz w:val="28"/>
          <w:szCs w:val="28"/>
        </w:rPr>
        <w:t>BERITA ACARA PELAKSANAAN</w:t>
      </w:r>
    </w:p>
    <w:p w14:paraId="101A7DCD" w14:textId="02E0B391" w:rsidR="00AB2634" w:rsidRDefault="00B03EC4" w:rsidP="003D1E7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SEMINAR TUGAS AKHIR</w:t>
      </w:r>
    </w:p>
    <w:p w14:paraId="6358E7AE" w14:textId="77777777" w:rsidR="003D1E78" w:rsidRPr="003D1E78" w:rsidRDefault="003D1E78" w:rsidP="003D1E7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BCDF9E" w14:textId="0EA97C16" w:rsidR="00AB2634" w:rsidRPr="00001DB0" w:rsidRDefault="00A57E51" w:rsidP="00AB2634">
      <w:pPr>
        <w:spacing w:after="240" w:line="360" w:lineRule="auto"/>
        <w:ind w:left="270" w:right="42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Pada hari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376D9D">
        <w:rPr>
          <w:rFonts w:ascii="Times New Roman" w:hAnsi="Times New Roman"/>
          <w:sz w:val="24"/>
          <w:szCs w:val="24"/>
        </w:rPr>
        <w:t>${hari}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>tanggal</w:t>
      </w:r>
      <w:r w:rsidR="00DB0BD8">
        <w:rPr>
          <w:rFonts w:ascii="Times New Roman" w:hAnsi="Times New Roman"/>
          <w:sz w:val="24"/>
          <w:szCs w:val="24"/>
        </w:rPr>
        <w:t>,</w:t>
      </w:r>
      <w:r w:rsidR="00302C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${tanggal</w:t>
      </w:r>
      <w:r w:rsidR="00DB0BD8">
        <w:rPr>
          <w:rFonts w:ascii="Times New Roman" w:hAnsi="Times New Roman"/>
          <w:sz w:val="24"/>
          <w:szCs w:val="24"/>
          <w:lang w:val="en-US"/>
        </w:rPr>
        <w:t>}</w:t>
      </w:r>
      <w:r w:rsidR="00526C3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 xml:space="preserve">telah berlangsung </w:t>
      </w:r>
      <w:r w:rsidR="00B03EC4">
        <w:rPr>
          <w:rFonts w:ascii="Times New Roman" w:hAnsi="Times New Roman"/>
          <w:b/>
          <w:bCs/>
          <w:sz w:val="24"/>
          <w:szCs w:val="24"/>
        </w:rPr>
        <w:t>Seminar Tugas Akhir</w:t>
      </w:r>
      <w:r w:rsidR="00AB2634" w:rsidRPr="00001DB0">
        <w:rPr>
          <w:rFonts w:ascii="Times New Roman" w:hAnsi="Times New Roman"/>
          <w:sz w:val="24"/>
          <w:szCs w:val="24"/>
        </w:rPr>
        <w:t xml:space="preserve"> Semester</w:t>
      </w:r>
      <w:r w:rsidR="00756A8B">
        <w:rPr>
          <w:rFonts w:ascii="Times New Roman" w:hAnsi="Times New Roman"/>
          <w:sz w:val="24"/>
          <w:szCs w:val="24"/>
        </w:rPr>
        <w:t xml:space="preserve"> ${semester} </w:t>
      </w:r>
      <w:r w:rsidR="007B533F">
        <w:rPr>
          <w:rFonts w:ascii="Times New Roman" w:hAnsi="Times New Roman"/>
          <w:sz w:val="24"/>
          <w:szCs w:val="24"/>
        </w:rPr>
        <w:t xml:space="preserve">tahun akademik </w:t>
      </w:r>
      <w:r w:rsidR="00756A8B">
        <w:rPr>
          <w:rFonts w:ascii="Times New Roman" w:hAnsi="Times New Roman"/>
          <w:sz w:val="24"/>
          <w:szCs w:val="24"/>
        </w:rPr>
        <w:t>${tahun_akademik}</w:t>
      </w:r>
      <w:r w:rsidR="00AB2634" w:rsidRPr="00001DB0">
        <w:rPr>
          <w:rFonts w:ascii="Times New Roman" w:hAnsi="Times New Roman"/>
          <w:sz w:val="24"/>
          <w:szCs w:val="24"/>
          <w:lang w:val="en-US"/>
        </w:rPr>
        <w:t>.</w:t>
      </w:r>
    </w:p>
    <w:p w14:paraId="3CDB8F55" w14:textId="20CE7231" w:rsidR="00AB2634" w:rsidRPr="00C20F1C" w:rsidRDefault="00C20F1C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Nama Mahasiswa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901E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${nama}</w:t>
      </w:r>
    </w:p>
    <w:p w14:paraId="4E168F0A" w14:textId="20A02C2A" w:rsidR="00AB2634" w:rsidRPr="00714B30" w:rsidRDefault="00302CC4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NIM</w:t>
      </w:r>
      <w:r>
        <w:rPr>
          <w:rFonts w:ascii="Times New Roman" w:hAnsi="Times New Roman"/>
          <w:bCs/>
          <w:sz w:val="24"/>
          <w:szCs w:val="24"/>
        </w:rPr>
        <w:tab/>
        <w:t>:</w:t>
      </w:r>
      <w:r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${nim}</w:t>
      </w:r>
    </w:p>
    <w:p w14:paraId="527A4055" w14:textId="2877FE09" w:rsidR="00302CC4" w:rsidRPr="00302CC4" w:rsidRDefault="00AB2634" w:rsidP="00302CC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bCs/>
          <w:sz w:val="24"/>
          <w:szCs w:val="24"/>
        </w:rPr>
        <w:t xml:space="preserve">Judul </w:t>
      </w:r>
      <w:r w:rsidR="007870C6">
        <w:rPr>
          <w:rFonts w:ascii="Times New Roman" w:hAnsi="Times New Roman"/>
          <w:bCs/>
          <w:sz w:val="24"/>
          <w:szCs w:val="24"/>
        </w:rPr>
        <w:t>Skripsi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${judul_</w:t>
      </w:r>
      <w:r w:rsidR="007870C6">
        <w:rPr>
          <w:rFonts w:ascii="Times New Roman" w:hAnsi="Times New Roman"/>
          <w:sz w:val="24"/>
          <w:szCs w:val="24"/>
          <w:lang w:val="en-US"/>
        </w:rPr>
        <w:t>skripsi</w:t>
      </w:r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3702E495" w14:textId="685B4C8C" w:rsidR="00AB2634" w:rsidRPr="00223760" w:rsidRDefault="00AB2634" w:rsidP="0052497B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bCs/>
          <w:sz w:val="24"/>
          <w:szCs w:val="24"/>
        </w:rPr>
        <w:t>Waktu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${waktu}</w:t>
      </w:r>
    </w:p>
    <w:p w14:paraId="0507EA98" w14:textId="10D5AF3D" w:rsidR="003D1E78" w:rsidRDefault="00AB2634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360" w:lineRule="auto"/>
        <w:ind w:left="567" w:right="425" w:hanging="297"/>
        <w:rPr>
          <w:rFonts w:ascii="Times New Roman" w:eastAsia="Times New Roman" w:hAnsi="Times New Roman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>Tempat</w:t>
      </w:r>
      <w:r w:rsidRPr="00001DB0">
        <w:rPr>
          <w:rFonts w:ascii="Times New Roman" w:hAnsi="Times New Roman"/>
          <w:sz w:val="24"/>
          <w:szCs w:val="24"/>
        </w:rPr>
        <w:tab/>
        <w:t>:</w:t>
      </w:r>
      <w:r w:rsidRPr="00001DB0">
        <w:rPr>
          <w:rFonts w:ascii="Times New Roman" w:hAnsi="Times New Roman"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${tempat}</w:t>
      </w:r>
    </w:p>
    <w:p w14:paraId="1BBF811E" w14:textId="77777777" w:rsidR="003D1E78" w:rsidRPr="003D1E78" w:rsidRDefault="00000000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240" w:lineRule="auto"/>
        <w:ind w:left="576" w:right="432" w:hanging="302"/>
        <w:rPr>
          <w:rFonts w:ascii="Times New Roman" w:eastAsia="Times New Roman" w:hAnsi="Times New Roman"/>
          <w:lang w:val="en-US"/>
        </w:rPr>
      </w:pPr>
      <w:r>
        <w:rPr>
          <w:rFonts w:ascii="Times New Roman" w:hAnsi="Times New Roman"/>
          <w:noProof/>
          <w:color w:val="000000"/>
          <w:lang w:val="en-US"/>
        </w:rPr>
        <w:pict w14:anchorId="083FC1C9">
          <v:shape id="Picture 5" o:spid="_x0000_s1059" type="#_x0000_t75" style="position:absolute;left:0;text-align:left;margin-left:-36.2pt;margin-top:26.85pt;width:36pt;height:401.25pt;z-index:8;visibility:visible">
            <v:imagedata r:id="rId8" o:title="" croptop="36095f" cropleft="1086f" cropright="61123f"/>
          </v:shape>
        </w:pict>
      </w:r>
    </w:p>
    <w:p w14:paraId="1CC922B5" w14:textId="77777777" w:rsidR="00AB2634" w:rsidRPr="00001DB0" w:rsidRDefault="00AB2634" w:rsidP="00AB2634">
      <w:pPr>
        <w:tabs>
          <w:tab w:val="left" w:leader="dot" w:pos="8222"/>
        </w:tabs>
        <w:spacing w:after="120"/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Keputusan: Mendapatkan nilai akhir …………. dengan huruf mutu …</w:t>
      </w:r>
      <w:r w:rsidR="00185C9A" w:rsidRPr="00D942D4">
        <w:rPr>
          <w:rFonts w:ascii="Times New Roman" w:hAnsi="Times New Roman"/>
          <w:bCs/>
          <w:sz w:val="24"/>
          <w:szCs w:val="24"/>
          <w:lang w:val="en-US"/>
        </w:rPr>
        <w:t>…</w:t>
      </w:r>
      <w:r w:rsidRPr="00001DB0">
        <w:rPr>
          <w:rFonts w:ascii="Times New Roman" w:hAnsi="Times New Roman"/>
          <w:sz w:val="24"/>
          <w:szCs w:val="24"/>
        </w:rPr>
        <w:t>…….. .</w:t>
      </w:r>
    </w:p>
    <w:p w14:paraId="6B45462E" w14:textId="77777777" w:rsidR="00AB2634" w:rsidRPr="00001DB0" w:rsidRDefault="00AB2634" w:rsidP="00AB2634">
      <w:pPr>
        <w:ind w:right="425" w:hanging="297"/>
        <w:rPr>
          <w:rFonts w:ascii="Times New Roman" w:hAnsi="Times New Roman"/>
          <w:sz w:val="24"/>
          <w:szCs w:val="24"/>
        </w:rPr>
      </w:pPr>
    </w:p>
    <w:p w14:paraId="5BA2370A" w14:textId="07CE9630" w:rsidR="00AB2634" w:rsidRPr="00001DB0" w:rsidRDefault="00AB2634" w:rsidP="00CD4DFB">
      <w:pPr>
        <w:tabs>
          <w:tab w:val="left" w:pos="4050"/>
          <w:tab w:val="left" w:pos="4410"/>
          <w:tab w:val="left" w:pos="4770"/>
          <w:tab w:val="left" w:pos="6390"/>
        </w:tabs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3A06D0">
        <w:rPr>
          <w:rFonts w:ascii="Times New Roman" w:hAnsi="Times New Roman"/>
          <w:sz w:val="24"/>
          <w:szCs w:val="24"/>
          <w:lang w:val="en-US"/>
        </w:rPr>
        <w:tab/>
      </w:r>
      <w:r w:rsidR="00CD4DFB">
        <w:rPr>
          <w:rFonts w:ascii="Times New Roman" w:hAnsi="Times New Roman"/>
          <w:sz w:val="24"/>
          <w:szCs w:val="24"/>
          <w:lang w:val="en-US"/>
        </w:rPr>
        <w:tab/>
      </w:r>
      <w:r w:rsidRPr="00001DB0">
        <w:rPr>
          <w:rFonts w:ascii="Times New Roman" w:hAnsi="Times New Roman"/>
          <w:sz w:val="24"/>
          <w:szCs w:val="24"/>
        </w:rPr>
        <w:t>Bogor,</w:t>
      </w:r>
      <w:r w:rsidR="00DB0BD8">
        <w:rPr>
          <w:rFonts w:ascii="Times New Roman" w:hAnsi="Times New Roman"/>
          <w:sz w:val="24"/>
          <w:szCs w:val="24"/>
        </w:rPr>
        <w:t xml:space="preserve"> ${tanggal}</w:t>
      </w:r>
    </w:p>
    <w:p w14:paraId="79265CDC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</w:tabs>
        <w:ind w:left="567" w:right="425" w:hanging="297"/>
        <w:rPr>
          <w:rFonts w:ascii="Times New Roman" w:hAnsi="Times New Roman"/>
          <w:sz w:val="24"/>
          <w:szCs w:val="24"/>
        </w:rPr>
      </w:pPr>
    </w:p>
    <w:p w14:paraId="4FC56925" w14:textId="52772B3B" w:rsidR="00AB2634" w:rsidRPr="00001DB0" w:rsidRDefault="00AB2634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Pembimbing Utama,</w:t>
      </w: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A06D0">
        <w:rPr>
          <w:rFonts w:ascii="Times New Roman" w:hAnsi="Times New Roman"/>
          <w:sz w:val="24"/>
          <w:szCs w:val="24"/>
        </w:rPr>
        <w:tab/>
      </w:r>
      <w:r w:rsidR="00D83A08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 xml:space="preserve">Moderator </w:t>
      </w:r>
      <w:r w:rsidR="00311534">
        <w:rPr>
          <w:rFonts w:ascii="Times New Roman" w:hAnsi="Times New Roman"/>
          <w:bCs/>
          <w:sz w:val="24"/>
          <w:szCs w:val="24"/>
          <w:lang w:val="en-US"/>
        </w:rPr>
        <w:t>Seminar</w:t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35F88C8" w14:textId="77777777" w:rsidR="00AB2634" w:rsidRDefault="00AB2634" w:rsidP="00EC1E6C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</w:p>
    <w:p w14:paraId="15C27639" w14:textId="603E3548" w:rsidR="00376D9D" w:rsidRDefault="008416A5" w:rsidP="00B81C6D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spacing w:val="-6"/>
          <w:sz w:val="24"/>
          <w:szCs w:val="24"/>
          <w:lang w:val="en-US"/>
        </w:rPr>
      </w:pPr>
      <w:bookmarkStart w:id="0" w:name="_Hlk80201423"/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bookmarkEnd w:id="0"/>
      <w:r w:rsidR="00251D47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52497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</w:t>
      </w:r>
      <w:r w:rsidR="00D565A8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AD5113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461F6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302CC4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 </w:t>
      </w:r>
    </w:p>
    <w:p w14:paraId="630F406A" w14:textId="69E5C66B" w:rsidR="00251D47" w:rsidRPr="00376D9D" w:rsidRDefault="00376D9D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spacing w:after="0" w:line="240" w:lineRule="auto"/>
        <w:ind w:right="425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</w:t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${nama_pembimbing_utama}</w:t>
      </w:r>
      <w:r w:rsidR="00B81C6D"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                            </w:t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${moderator}</w:t>
      </w:r>
    </w:p>
    <w:p w14:paraId="5B270197" w14:textId="77D08ED9" w:rsidR="003D1E78" w:rsidRPr="00F25D42" w:rsidRDefault="009E64BC" w:rsidP="00376D9D">
      <w:pPr>
        <w:tabs>
          <w:tab w:val="left" w:pos="3240"/>
          <w:tab w:val="left" w:pos="4050"/>
          <w:tab w:val="left" w:pos="4410"/>
          <w:tab w:val="left" w:pos="4860"/>
          <w:tab w:val="left" w:pos="51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NIP</w:t>
      </w:r>
      <w:r w:rsidR="00B81C6D">
        <w:rPr>
          <w:rFonts w:ascii="Times New Roman" w:hAnsi="Times New Roman"/>
          <w:b/>
          <w:bCs/>
          <w:sz w:val="24"/>
          <w:szCs w:val="24"/>
        </w:rPr>
        <w:t>.</w:t>
      </w:r>
      <w:r w:rsidR="00756A8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nip_pembimbing_utama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="00910AB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nip_moderator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</w:p>
    <w:p w14:paraId="0274EAF5" w14:textId="77777777" w:rsidR="00AB2634" w:rsidRPr="00F25D42" w:rsidRDefault="00AB2634" w:rsidP="003D1E78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" w:name="_Hlk80201442"/>
    </w:p>
    <w:bookmarkEnd w:id="1"/>
    <w:p w14:paraId="5A665819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  <w:tab w:val="left" w:pos="6030"/>
        </w:tabs>
        <w:ind w:right="425" w:hanging="297"/>
        <w:jc w:val="both"/>
        <w:rPr>
          <w:rFonts w:ascii="Times New Roman" w:hAnsi="Times New Roman"/>
          <w:bCs/>
          <w:sz w:val="24"/>
          <w:szCs w:val="24"/>
        </w:rPr>
      </w:pPr>
    </w:p>
    <w:p w14:paraId="234E9F89" w14:textId="02F2B0CC" w:rsidR="00AB2634" w:rsidRPr="009C064B" w:rsidRDefault="00AB2634" w:rsidP="00376D9D">
      <w:pPr>
        <w:tabs>
          <w:tab w:val="left" w:pos="4050"/>
          <w:tab w:val="left" w:pos="4410"/>
          <w:tab w:val="left" w:pos="4680"/>
          <w:tab w:val="left" w:pos="5670"/>
          <w:tab w:val="left" w:pos="60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 w:rsidR="00D565A8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>Mengesahkan,</w:t>
      </w:r>
    </w:p>
    <w:p w14:paraId="1A4B1D31" w14:textId="66704601" w:rsidR="00AB2634" w:rsidRPr="009C064B" w:rsidRDefault="00B81C6D" w:rsidP="00376D9D">
      <w:pPr>
        <w:tabs>
          <w:tab w:val="left" w:pos="4050"/>
          <w:tab w:val="left" w:pos="4410"/>
          <w:tab w:val="left" w:pos="4680"/>
          <w:tab w:val="left" w:pos="5040"/>
          <w:tab w:val="left" w:pos="5670"/>
          <w:tab w:val="left" w:pos="6030"/>
          <w:tab w:val="left" w:pos="6390"/>
        </w:tabs>
        <w:ind w:left="567" w:right="425" w:hanging="297"/>
        <w:rPr>
          <w:rFonts w:ascii="Times New Roman" w:hAnsi="Times New Roman"/>
          <w:bCs/>
          <w:sz w:val="24"/>
          <w:szCs w:val="24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 xml:space="preserve">Pembimbing </w:t>
      </w:r>
      <w:r>
        <w:rPr>
          <w:rFonts w:ascii="Times New Roman" w:hAnsi="Times New Roman"/>
          <w:sz w:val="24"/>
          <w:szCs w:val="24"/>
        </w:rPr>
        <w:t>Anggota</w:t>
      </w:r>
      <w:r w:rsidR="00AB2634">
        <w:rPr>
          <w:rFonts w:ascii="Times New Roman" w:hAnsi="Times New Roman"/>
          <w:bCs/>
          <w:sz w:val="24"/>
          <w:szCs w:val="24"/>
        </w:rPr>
        <w:tab/>
      </w:r>
      <w:r w:rsidR="008000E6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Cs/>
          <w:sz w:val="24"/>
          <w:szCs w:val="24"/>
          <w:lang w:val="en-US"/>
        </w:rPr>
        <w:tab/>
      </w:r>
      <w:r w:rsidR="00AB2634">
        <w:rPr>
          <w:rFonts w:ascii="Times New Roman" w:hAnsi="Times New Roman"/>
          <w:bCs/>
          <w:sz w:val="24"/>
          <w:szCs w:val="24"/>
          <w:lang w:val="en-US"/>
        </w:rPr>
        <w:t>Ketua Departemen</w:t>
      </w:r>
      <w:r w:rsidR="00850AF4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540D2EE7" w14:textId="77777777" w:rsidR="00376D9D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right="425"/>
        <w:rPr>
          <w:rFonts w:ascii="Times New Roman" w:hAnsi="Times New Roman"/>
          <w:bCs/>
          <w:sz w:val="24"/>
          <w:szCs w:val="24"/>
        </w:rPr>
      </w:pPr>
    </w:p>
    <w:p w14:paraId="019CF227" w14:textId="77777777" w:rsidR="00376D9D" w:rsidRPr="00001DB0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ind w:right="425"/>
        <w:rPr>
          <w:rFonts w:ascii="Times New Roman" w:hAnsi="Times New Roman"/>
          <w:bCs/>
          <w:sz w:val="24"/>
          <w:szCs w:val="24"/>
        </w:rPr>
      </w:pPr>
    </w:p>
    <w:p w14:paraId="2C04842F" w14:textId="5063A68A" w:rsidR="00AB2634" w:rsidRPr="00001DB0" w:rsidRDefault="00376D9D" w:rsidP="003B488A">
      <w:pPr>
        <w:tabs>
          <w:tab w:val="left" w:pos="4050"/>
          <w:tab w:val="left" w:pos="4410"/>
          <w:tab w:val="left" w:pos="5040"/>
          <w:tab w:val="left" w:pos="5670"/>
          <w:tab w:val="left" w:pos="6030"/>
          <w:tab w:val="left" w:pos="6390"/>
        </w:tabs>
        <w:spacing w:after="0"/>
        <w:ind w:left="567" w:right="425" w:hanging="297"/>
        <w:rPr>
          <w:rFonts w:ascii="Times New Roman" w:hAnsi="Times New Roman"/>
          <w:bCs/>
          <w:sz w:val="24"/>
          <w:szCs w:val="24"/>
        </w:rPr>
      </w:pP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${nama_pembimbing_</w:t>
      </w:r>
      <w:r>
        <w:rPr>
          <w:rFonts w:ascii="Times New Roman" w:hAnsi="Times New Roman"/>
          <w:b/>
          <w:bCs/>
          <w:sz w:val="24"/>
          <w:szCs w:val="24"/>
          <w:lang w:val="en-US" w:eastAsia="id-ID"/>
        </w:rPr>
        <w:t>anggota</w:t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  </w:t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Dr. Ati Dwi Nurhayati S.Hut., M.Si</w:t>
      </w:r>
    </w:p>
    <w:p w14:paraId="444FCE93" w14:textId="4144150B" w:rsidR="00732CDC" w:rsidRPr="000048CB" w:rsidRDefault="00000000" w:rsidP="00376D9D">
      <w:pPr>
        <w:tabs>
          <w:tab w:val="left" w:pos="4230"/>
          <w:tab w:val="left" w:pos="4410"/>
          <w:tab w:val="left" w:pos="6030"/>
        </w:tabs>
        <w:spacing w:after="0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noProof/>
          <w:lang w:val="en-US"/>
        </w:rPr>
        <w:pict w14:anchorId="10F9F737">
          <v:shape id="_x0000_s1062" type="#_x0000_t75" style="position:absolute;left:0;text-align:left;margin-left:473.65pt;margin-top:42.7pt;width:51pt;height:43.5pt;z-index:-1" wrapcoords="15882 372 5400 2607 0 4469 -318 10800 3812 18248 4129 21228 16518 21228 17471 18248 21282 11917 21282 9310 20965 6331 17471 372 15882 372">
            <v:imagedata r:id="rId9" o:title=""/>
            <w10:wrap type="tight"/>
          </v:shape>
        </w:pic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>NIP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nip_pembimbing_anggota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</w:t>
      </w:r>
      <w:r w:rsidR="00AB2634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>
        <w:rPr>
          <w:rFonts w:ascii="Times New Roman" w:eastAsia="Times New Roman" w:hAnsi="Times New Roman"/>
          <w:b/>
          <w:sz w:val="24"/>
          <w:szCs w:val="24"/>
          <w:lang w:val="en-US"/>
        </w:rPr>
        <w:t>197706222007012001</w:t>
      </w:r>
      <w:r>
        <w:rPr>
          <w:rFonts w:ascii="Times New Roman" w:hAnsi="Times New Roman"/>
          <w:noProof/>
        </w:rPr>
        <w:pict w14:anchorId="608DBF7D">
          <v:rect id="_x0000_s1058" style="position:absolute;left:0;text-align:left;margin-left:-91.55pt;margin-top:279.15pt;width:21pt;height:435.75pt;z-index:7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  <w:r>
        <w:rPr>
          <w:noProof/>
        </w:rPr>
        <w:pict w14:anchorId="38F7F554">
          <v:rect id="_x0000_s1046" style="position:absolute;left:0;text-align:left;margin-left:-91.55pt;margin-top:279.15pt;width:21pt;height:435.75pt;z-index: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sectPr w:rsidR="00732CDC" w:rsidRPr="000048CB" w:rsidSect="00EC7993">
      <w:pgSz w:w="11906" w:h="16838" w:code="9"/>
      <w:pgMar w:top="142" w:right="70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415087">
    <w:abstractNumId w:val="0"/>
  </w:num>
  <w:num w:numId="2" w16cid:durableId="1417676485">
    <w:abstractNumId w:val="5"/>
  </w:num>
  <w:num w:numId="3" w16cid:durableId="1680737336">
    <w:abstractNumId w:val="11"/>
  </w:num>
  <w:num w:numId="4" w16cid:durableId="151216943">
    <w:abstractNumId w:val="8"/>
  </w:num>
  <w:num w:numId="5" w16cid:durableId="1523326828">
    <w:abstractNumId w:val="7"/>
  </w:num>
  <w:num w:numId="6" w16cid:durableId="758645174">
    <w:abstractNumId w:val="10"/>
  </w:num>
  <w:num w:numId="7" w16cid:durableId="1440249134">
    <w:abstractNumId w:val="3"/>
  </w:num>
  <w:num w:numId="8" w16cid:durableId="1158695406">
    <w:abstractNumId w:val="2"/>
  </w:num>
  <w:num w:numId="9" w16cid:durableId="1933851581">
    <w:abstractNumId w:val="4"/>
  </w:num>
  <w:num w:numId="10" w16cid:durableId="1931698791">
    <w:abstractNumId w:val="9"/>
  </w:num>
  <w:num w:numId="11" w16cid:durableId="1558205416">
    <w:abstractNumId w:val="13"/>
  </w:num>
  <w:num w:numId="12" w16cid:durableId="791173497">
    <w:abstractNumId w:val="1"/>
  </w:num>
  <w:num w:numId="13" w16cid:durableId="1245603586">
    <w:abstractNumId w:val="6"/>
  </w:num>
  <w:num w:numId="14" w16cid:durableId="380330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FFD"/>
    <w:rsid w:val="0000153F"/>
    <w:rsid w:val="00001DB0"/>
    <w:rsid w:val="000048CB"/>
    <w:rsid w:val="00004E66"/>
    <w:rsid w:val="00012B03"/>
    <w:rsid w:val="00013EAB"/>
    <w:rsid w:val="00026F54"/>
    <w:rsid w:val="00030AE0"/>
    <w:rsid w:val="00043B03"/>
    <w:rsid w:val="000477A4"/>
    <w:rsid w:val="000511C7"/>
    <w:rsid w:val="00053FF4"/>
    <w:rsid w:val="000577B8"/>
    <w:rsid w:val="00077BEA"/>
    <w:rsid w:val="00081816"/>
    <w:rsid w:val="000823F8"/>
    <w:rsid w:val="00087392"/>
    <w:rsid w:val="00094D47"/>
    <w:rsid w:val="000A5BA6"/>
    <w:rsid w:val="000B1A7F"/>
    <w:rsid w:val="000B542D"/>
    <w:rsid w:val="000B78E7"/>
    <w:rsid w:val="000C58EE"/>
    <w:rsid w:val="000E6404"/>
    <w:rsid w:val="000F0A51"/>
    <w:rsid w:val="000F7C05"/>
    <w:rsid w:val="00112626"/>
    <w:rsid w:val="00116CA1"/>
    <w:rsid w:val="00117B61"/>
    <w:rsid w:val="0012323C"/>
    <w:rsid w:val="00123D3C"/>
    <w:rsid w:val="001327B5"/>
    <w:rsid w:val="0015701F"/>
    <w:rsid w:val="0016015C"/>
    <w:rsid w:val="0016137C"/>
    <w:rsid w:val="00166F98"/>
    <w:rsid w:val="00171B9A"/>
    <w:rsid w:val="00173369"/>
    <w:rsid w:val="001740B0"/>
    <w:rsid w:val="00174B34"/>
    <w:rsid w:val="0017505A"/>
    <w:rsid w:val="0017789C"/>
    <w:rsid w:val="00185C9A"/>
    <w:rsid w:val="001A0C14"/>
    <w:rsid w:val="001C4E57"/>
    <w:rsid w:val="001D26D8"/>
    <w:rsid w:val="001F3757"/>
    <w:rsid w:val="002014DB"/>
    <w:rsid w:val="002112A7"/>
    <w:rsid w:val="00214C2C"/>
    <w:rsid w:val="00223760"/>
    <w:rsid w:val="00240068"/>
    <w:rsid w:val="00242DD1"/>
    <w:rsid w:val="00251D47"/>
    <w:rsid w:val="002659AE"/>
    <w:rsid w:val="0028010D"/>
    <w:rsid w:val="002901E5"/>
    <w:rsid w:val="00290897"/>
    <w:rsid w:val="002A4DFC"/>
    <w:rsid w:val="002A79AE"/>
    <w:rsid w:val="002D1F79"/>
    <w:rsid w:val="002D3FC9"/>
    <w:rsid w:val="002E4416"/>
    <w:rsid w:val="002F0867"/>
    <w:rsid w:val="0030299C"/>
    <w:rsid w:val="00302CC4"/>
    <w:rsid w:val="00311534"/>
    <w:rsid w:val="0031226A"/>
    <w:rsid w:val="00312AD1"/>
    <w:rsid w:val="00316791"/>
    <w:rsid w:val="00320412"/>
    <w:rsid w:val="00320F59"/>
    <w:rsid w:val="00340505"/>
    <w:rsid w:val="003523B5"/>
    <w:rsid w:val="00357477"/>
    <w:rsid w:val="0036170E"/>
    <w:rsid w:val="003645DA"/>
    <w:rsid w:val="0036727A"/>
    <w:rsid w:val="003702C8"/>
    <w:rsid w:val="00376D9D"/>
    <w:rsid w:val="00390D9A"/>
    <w:rsid w:val="003915C7"/>
    <w:rsid w:val="003A06D0"/>
    <w:rsid w:val="003B1EFC"/>
    <w:rsid w:val="003B488A"/>
    <w:rsid w:val="003D1E78"/>
    <w:rsid w:val="003D3657"/>
    <w:rsid w:val="003D418E"/>
    <w:rsid w:val="003E0822"/>
    <w:rsid w:val="003F5F4E"/>
    <w:rsid w:val="0040533C"/>
    <w:rsid w:val="004069B9"/>
    <w:rsid w:val="00407EE1"/>
    <w:rsid w:val="00434EBB"/>
    <w:rsid w:val="00435545"/>
    <w:rsid w:val="004452ED"/>
    <w:rsid w:val="00453EB5"/>
    <w:rsid w:val="00461F6B"/>
    <w:rsid w:val="00467B51"/>
    <w:rsid w:val="00486A1D"/>
    <w:rsid w:val="004934CC"/>
    <w:rsid w:val="004A3174"/>
    <w:rsid w:val="004B7D2C"/>
    <w:rsid w:val="004D4B3D"/>
    <w:rsid w:val="004E2A78"/>
    <w:rsid w:val="004E2C25"/>
    <w:rsid w:val="004F478B"/>
    <w:rsid w:val="00506340"/>
    <w:rsid w:val="00517397"/>
    <w:rsid w:val="0052497B"/>
    <w:rsid w:val="00526C3D"/>
    <w:rsid w:val="0053523F"/>
    <w:rsid w:val="00537131"/>
    <w:rsid w:val="00542F2F"/>
    <w:rsid w:val="00545318"/>
    <w:rsid w:val="0056098F"/>
    <w:rsid w:val="00561BB3"/>
    <w:rsid w:val="005624C9"/>
    <w:rsid w:val="0056409B"/>
    <w:rsid w:val="005822B7"/>
    <w:rsid w:val="00592464"/>
    <w:rsid w:val="005A38FF"/>
    <w:rsid w:val="005B03FC"/>
    <w:rsid w:val="005B5B0C"/>
    <w:rsid w:val="005C126A"/>
    <w:rsid w:val="005D3CC8"/>
    <w:rsid w:val="005D5494"/>
    <w:rsid w:val="005E6B25"/>
    <w:rsid w:val="00610A2F"/>
    <w:rsid w:val="00617067"/>
    <w:rsid w:val="0061707C"/>
    <w:rsid w:val="00617154"/>
    <w:rsid w:val="00647E57"/>
    <w:rsid w:val="006809DF"/>
    <w:rsid w:val="006B6C02"/>
    <w:rsid w:val="006B78DE"/>
    <w:rsid w:val="006B7D67"/>
    <w:rsid w:val="006C0FCD"/>
    <w:rsid w:val="006D086F"/>
    <w:rsid w:val="006D7043"/>
    <w:rsid w:val="006F0369"/>
    <w:rsid w:val="00703E53"/>
    <w:rsid w:val="00704677"/>
    <w:rsid w:val="00713B97"/>
    <w:rsid w:val="00714B30"/>
    <w:rsid w:val="00717416"/>
    <w:rsid w:val="007279CE"/>
    <w:rsid w:val="00732CDC"/>
    <w:rsid w:val="007334D0"/>
    <w:rsid w:val="007449D1"/>
    <w:rsid w:val="00751C6C"/>
    <w:rsid w:val="00756A8B"/>
    <w:rsid w:val="00757D66"/>
    <w:rsid w:val="007731F1"/>
    <w:rsid w:val="00774DA9"/>
    <w:rsid w:val="00784ECD"/>
    <w:rsid w:val="007870C6"/>
    <w:rsid w:val="007974C0"/>
    <w:rsid w:val="007A09F6"/>
    <w:rsid w:val="007A35A1"/>
    <w:rsid w:val="007A4F18"/>
    <w:rsid w:val="007A6C78"/>
    <w:rsid w:val="007B533F"/>
    <w:rsid w:val="007B58DA"/>
    <w:rsid w:val="007C698A"/>
    <w:rsid w:val="007D7FE8"/>
    <w:rsid w:val="008000E6"/>
    <w:rsid w:val="0082041F"/>
    <w:rsid w:val="00822608"/>
    <w:rsid w:val="008416A5"/>
    <w:rsid w:val="00850AF4"/>
    <w:rsid w:val="00851C60"/>
    <w:rsid w:val="00854A48"/>
    <w:rsid w:val="00854DFF"/>
    <w:rsid w:val="008674F0"/>
    <w:rsid w:val="00876FF5"/>
    <w:rsid w:val="00877877"/>
    <w:rsid w:val="00880793"/>
    <w:rsid w:val="00884F43"/>
    <w:rsid w:val="0088789B"/>
    <w:rsid w:val="008948C5"/>
    <w:rsid w:val="008A4501"/>
    <w:rsid w:val="008C4284"/>
    <w:rsid w:val="008C71D6"/>
    <w:rsid w:val="008D472F"/>
    <w:rsid w:val="008E1C0A"/>
    <w:rsid w:val="008F1263"/>
    <w:rsid w:val="00910AB7"/>
    <w:rsid w:val="0092769D"/>
    <w:rsid w:val="009305C3"/>
    <w:rsid w:val="00933FF8"/>
    <w:rsid w:val="0093570F"/>
    <w:rsid w:val="00935D4C"/>
    <w:rsid w:val="00937664"/>
    <w:rsid w:val="00951CA3"/>
    <w:rsid w:val="009603D2"/>
    <w:rsid w:val="00971202"/>
    <w:rsid w:val="00972B09"/>
    <w:rsid w:val="00983117"/>
    <w:rsid w:val="009930F4"/>
    <w:rsid w:val="009B69A9"/>
    <w:rsid w:val="009C0235"/>
    <w:rsid w:val="009C064B"/>
    <w:rsid w:val="009C3A58"/>
    <w:rsid w:val="009C4A90"/>
    <w:rsid w:val="009D5767"/>
    <w:rsid w:val="009E148A"/>
    <w:rsid w:val="009E64BC"/>
    <w:rsid w:val="009F48D4"/>
    <w:rsid w:val="00A01F66"/>
    <w:rsid w:val="00A1116B"/>
    <w:rsid w:val="00A15B4F"/>
    <w:rsid w:val="00A1756B"/>
    <w:rsid w:val="00A367C5"/>
    <w:rsid w:val="00A4026A"/>
    <w:rsid w:val="00A4372D"/>
    <w:rsid w:val="00A51DD8"/>
    <w:rsid w:val="00A57E51"/>
    <w:rsid w:val="00A63B71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B2634"/>
    <w:rsid w:val="00AB7636"/>
    <w:rsid w:val="00AC5AAF"/>
    <w:rsid w:val="00AD5113"/>
    <w:rsid w:val="00B03EC4"/>
    <w:rsid w:val="00B04605"/>
    <w:rsid w:val="00B04928"/>
    <w:rsid w:val="00B117F0"/>
    <w:rsid w:val="00B160AE"/>
    <w:rsid w:val="00B32A3C"/>
    <w:rsid w:val="00B413DC"/>
    <w:rsid w:val="00B419FC"/>
    <w:rsid w:val="00B46AF4"/>
    <w:rsid w:val="00B47245"/>
    <w:rsid w:val="00B77C28"/>
    <w:rsid w:val="00B81C6D"/>
    <w:rsid w:val="00B95523"/>
    <w:rsid w:val="00BA1F75"/>
    <w:rsid w:val="00BA5612"/>
    <w:rsid w:val="00BC08BB"/>
    <w:rsid w:val="00BC37A8"/>
    <w:rsid w:val="00BE0F9C"/>
    <w:rsid w:val="00BE66F9"/>
    <w:rsid w:val="00BF2957"/>
    <w:rsid w:val="00C07E1E"/>
    <w:rsid w:val="00C15F57"/>
    <w:rsid w:val="00C1600E"/>
    <w:rsid w:val="00C16905"/>
    <w:rsid w:val="00C20F1C"/>
    <w:rsid w:val="00C20F3E"/>
    <w:rsid w:val="00C21B22"/>
    <w:rsid w:val="00C36F5C"/>
    <w:rsid w:val="00C40FC0"/>
    <w:rsid w:val="00C549AB"/>
    <w:rsid w:val="00C63142"/>
    <w:rsid w:val="00C63A21"/>
    <w:rsid w:val="00C75393"/>
    <w:rsid w:val="00C7609A"/>
    <w:rsid w:val="00C76105"/>
    <w:rsid w:val="00C87760"/>
    <w:rsid w:val="00C9227B"/>
    <w:rsid w:val="00C9306F"/>
    <w:rsid w:val="00C95016"/>
    <w:rsid w:val="00CA11A5"/>
    <w:rsid w:val="00CA76A8"/>
    <w:rsid w:val="00CB1627"/>
    <w:rsid w:val="00CB6275"/>
    <w:rsid w:val="00CC70D5"/>
    <w:rsid w:val="00CD150D"/>
    <w:rsid w:val="00CD381F"/>
    <w:rsid w:val="00CD4DFB"/>
    <w:rsid w:val="00CD580E"/>
    <w:rsid w:val="00D02DF8"/>
    <w:rsid w:val="00D03AE0"/>
    <w:rsid w:val="00D11107"/>
    <w:rsid w:val="00D11E87"/>
    <w:rsid w:val="00D13E83"/>
    <w:rsid w:val="00D14355"/>
    <w:rsid w:val="00D35224"/>
    <w:rsid w:val="00D35DA9"/>
    <w:rsid w:val="00D4048B"/>
    <w:rsid w:val="00D52851"/>
    <w:rsid w:val="00D54245"/>
    <w:rsid w:val="00D565A8"/>
    <w:rsid w:val="00D57C06"/>
    <w:rsid w:val="00D807D8"/>
    <w:rsid w:val="00D83A08"/>
    <w:rsid w:val="00D85A9F"/>
    <w:rsid w:val="00D942D4"/>
    <w:rsid w:val="00DA0EB4"/>
    <w:rsid w:val="00DA4D19"/>
    <w:rsid w:val="00DA4DF2"/>
    <w:rsid w:val="00DB0BD8"/>
    <w:rsid w:val="00DD1ACD"/>
    <w:rsid w:val="00DD79DC"/>
    <w:rsid w:val="00DE27CC"/>
    <w:rsid w:val="00DE5FDF"/>
    <w:rsid w:val="00E00161"/>
    <w:rsid w:val="00E01F92"/>
    <w:rsid w:val="00E01FDD"/>
    <w:rsid w:val="00E13BEA"/>
    <w:rsid w:val="00E214C5"/>
    <w:rsid w:val="00E24AF4"/>
    <w:rsid w:val="00E2521B"/>
    <w:rsid w:val="00E41EBF"/>
    <w:rsid w:val="00E55A66"/>
    <w:rsid w:val="00E61C86"/>
    <w:rsid w:val="00E71FFD"/>
    <w:rsid w:val="00E91EAE"/>
    <w:rsid w:val="00E96B2B"/>
    <w:rsid w:val="00EA2190"/>
    <w:rsid w:val="00EA3211"/>
    <w:rsid w:val="00EB34F8"/>
    <w:rsid w:val="00EC1E6C"/>
    <w:rsid w:val="00EC7993"/>
    <w:rsid w:val="00ED571A"/>
    <w:rsid w:val="00EE0F5A"/>
    <w:rsid w:val="00EF26D6"/>
    <w:rsid w:val="00F122C8"/>
    <w:rsid w:val="00F13A72"/>
    <w:rsid w:val="00F25D42"/>
    <w:rsid w:val="00F27024"/>
    <w:rsid w:val="00F311EA"/>
    <w:rsid w:val="00F51787"/>
    <w:rsid w:val="00F55A26"/>
    <w:rsid w:val="00F9704B"/>
    <w:rsid w:val="00FB3B5A"/>
    <w:rsid w:val="00FE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4C047D08"/>
  <w15:chartTrackingRefBased/>
  <w15:docId w15:val="{EDA90923-7FA0-4F9C-B482-7A6AB29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0068"/>
    <w:rPr>
      <w:sz w:val="22"/>
      <w:szCs w:val="22"/>
      <w:lang w:val="id-ID" w:eastAsia="en-US"/>
    </w:rPr>
  </w:style>
  <w:style w:type="table" w:customStyle="1" w:styleId="TableGrid1">
    <w:name w:val="Table Grid1"/>
    <w:basedOn w:val="TableNormal"/>
    <w:next w:val="TableGrid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ilvikultur@apps.ipb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6D4A-B5FA-4497-8617-696CBE70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811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13</cp:revision>
  <cp:lastPrinted>2020-08-29T09:21:00Z</cp:lastPrinted>
  <dcterms:created xsi:type="dcterms:W3CDTF">2026-08-12T03:09:00Z</dcterms:created>
  <dcterms:modified xsi:type="dcterms:W3CDTF">2026-08-12T03:50:00Z</dcterms:modified>
</cp:coreProperties>
</file>