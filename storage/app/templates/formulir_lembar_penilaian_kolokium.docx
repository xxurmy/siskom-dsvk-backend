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F95D1" w14:textId="77777777" w:rsidR="00545318" w:rsidRDefault="00000000" w:rsidP="00E61C86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pict w14:anchorId="0C868F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7" o:spid="_x0000_s1045" type="#_x0000_t75" alt="Description: ppri662013_statuta_LOGO" style="position:absolute;margin-left:-14.15pt;margin-top:18.4pt;width:57pt;height:57pt;z-index:2;visibility:visible">
            <v:imagedata r:id="rId5" o:title="ppri662013_statuta_LOGO"/>
            <w10:wrap type="square"/>
          </v:shape>
        </w:pict>
      </w:r>
    </w:p>
    <w:p w14:paraId="29135130" w14:textId="77777777" w:rsidR="00545318" w:rsidRPr="00545318" w:rsidRDefault="00000000" w:rsidP="00545318">
      <w:pPr>
        <w:rPr>
          <w:rFonts w:ascii="Times New Roman" w:hAnsi="Times New Roman"/>
          <w:sz w:val="24"/>
          <w:szCs w:val="24"/>
        </w:rPr>
      </w:pPr>
      <w:r>
        <w:rPr>
          <w:rFonts w:cs="Calibri"/>
          <w:noProof/>
          <w:sz w:val="24"/>
          <w:szCs w:val="24"/>
          <w:lang w:val="en-US"/>
        </w:rPr>
        <w:pict w14:anchorId="212D0023">
          <v:shapetype id="_x0000_t202" coordsize="21600,21600" o:spt="202" path="m,l,21600r21600,l21600,xe">
            <v:stroke joinstyle="miter"/>
            <v:path gradientshapeok="t" o:connecttype="rect"/>
          </v:shapetype>
          <v:shape id="_x0000_s1048" type="#_x0000_t202" style="position:absolute;margin-left:321.5pt;margin-top:6.1pt;width:200.15pt;height:66.05pt;z-index: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" stroked="f">
            <v:textbox>
              <w:txbxContent>
                <w:p w14:paraId="155C0B07" w14:textId="77777777" w:rsidR="009C342B" w:rsidRPr="00DE0D2D" w:rsidRDefault="009C342B" w:rsidP="009C342B">
                  <w:pPr>
                    <w:spacing w:after="0" w:line="240" w:lineRule="auto"/>
                    <w:rPr>
                      <w:rFonts w:ascii="Barmeno Regular" w:hAnsi="Barmeno Regular" w:cs="Calibri"/>
                      <w:b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b/>
                      <w:sz w:val="20"/>
                      <w:szCs w:val="16"/>
                    </w:rPr>
                    <w:t>DEPARTEMEN SILVIKULTUR</w:t>
                  </w:r>
                </w:p>
                <w:p w14:paraId="071FCAB6" w14:textId="77777777" w:rsidR="009C342B" w:rsidRPr="00DE0D2D" w:rsidRDefault="009C342B" w:rsidP="009C342B">
                  <w:pPr>
                    <w:spacing w:after="0" w:line="240" w:lineRule="auto"/>
                    <w:rPr>
                      <w:rFonts w:ascii="Barmeno Regular" w:hAnsi="Barmeno Regular" w:cs="Calibri"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>Kampus IPB Dramaga, Bogor 16680</w:t>
                  </w:r>
                </w:p>
                <w:p w14:paraId="69B06050" w14:textId="77777777" w:rsidR="009C342B" w:rsidRPr="00DE0D2D" w:rsidRDefault="009C342B" w:rsidP="009C342B">
                  <w:pPr>
                    <w:tabs>
                      <w:tab w:val="left" w:pos="851"/>
                    </w:tabs>
                    <w:spacing w:after="0" w:line="240" w:lineRule="auto"/>
                    <w:rPr>
                      <w:rFonts w:ascii="Barmeno Regular" w:hAnsi="Barmeno Regular" w:cs="Calibri"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>Telepon</w:t>
                  </w: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ab/>
                    <w:t>+62 251 862 6806</w:t>
                  </w:r>
                </w:p>
                <w:p w14:paraId="2E6BBFBF" w14:textId="77777777" w:rsidR="009C342B" w:rsidRPr="00DE0D2D" w:rsidRDefault="009C342B" w:rsidP="009C342B">
                  <w:pPr>
                    <w:tabs>
                      <w:tab w:val="left" w:pos="851"/>
                    </w:tabs>
                    <w:spacing w:after="0" w:line="240" w:lineRule="auto"/>
                    <w:rPr>
                      <w:rFonts w:ascii="Barmeno Regular" w:hAnsi="Barmeno Regular" w:cs="Calibri"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>Facsimile</w:t>
                  </w: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ab/>
                    <w:t>+62 251 862 6886</w:t>
                  </w:r>
                </w:p>
                <w:p w14:paraId="76A7BE54" w14:textId="77777777" w:rsidR="00412C34" w:rsidRPr="009C3ACB" w:rsidRDefault="00412C34" w:rsidP="00412C34">
                  <w:pPr>
                    <w:tabs>
                      <w:tab w:val="left" w:pos="851"/>
                    </w:tabs>
                    <w:spacing w:after="0" w:line="240" w:lineRule="auto"/>
                    <w:rPr>
                      <w:rFonts w:ascii="Barmeno Regular" w:hAnsi="Barmeno Regular" w:cs="Calibri"/>
                      <w:color w:val="0070C0"/>
                      <w:sz w:val="16"/>
                      <w:szCs w:val="16"/>
                      <w:u w:val="single"/>
                    </w:rPr>
                  </w:pPr>
                  <w:hyperlink r:id="rId6" w:history="1">
                    <w:r w:rsidRPr="009C3ACB">
                      <w:rPr>
                        <w:rFonts w:ascii="Barmeno Regular" w:hAnsi="Barmeno Regular" w:cs="Calibri"/>
                        <w:color w:val="0070C0"/>
                        <w:sz w:val="16"/>
                        <w:szCs w:val="16"/>
                        <w:u w:val="single"/>
                      </w:rPr>
                      <w:t>silvikultur@apps.ipb.ac.id</w:t>
                    </w:r>
                  </w:hyperlink>
                  <w:r w:rsidRPr="009C3ACB">
                    <w:rPr>
                      <w:rFonts w:ascii="Barmeno Regular" w:hAnsi="Barmeno Regular" w:cs="Calibri"/>
                      <w:sz w:val="16"/>
                      <w:szCs w:val="16"/>
                    </w:rPr>
                    <w:t xml:space="preserve">  </w:t>
                  </w:r>
                  <w:r w:rsidRPr="009C3ACB">
                    <w:rPr>
                      <w:rFonts w:ascii="Barmeno Regular" w:hAnsi="Barmeno Regular" w:cs="Calibri"/>
                      <w:color w:val="0070C0"/>
                      <w:sz w:val="16"/>
                      <w:szCs w:val="16"/>
                      <w:u w:val="single"/>
                    </w:rPr>
                    <w:t>silvikultur.fahutan.ipb.ac.id</w:t>
                  </w:r>
                </w:p>
                <w:p w14:paraId="1C3D8258" w14:textId="77777777" w:rsidR="009C342B" w:rsidRPr="00DE0D2D" w:rsidRDefault="00412C34" w:rsidP="009C342B">
                  <w:pPr>
                    <w:spacing w:after="0"/>
                    <w:rPr>
                      <w:rFonts w:ascii="Barmeno Regular" w:hAnsi="Barmeno Regular" w:cs="Calibri"/>
                      <w:sz w:val="16"/>
                      <w:szCs w:val="16"/>
                    </w:rPr>
                  </w:pPr>
                  <w:r w:rsidRPr="00412C34">
                    <w:rPr>
                      <w:rFonts w:ascii="Barmeno Regular" w:hAnsi="Barmeno Regular"/>
                    </w:rPr>
                    <w:t>silvikultur.fahutan.ipb.ac.id</w:t>
                  </w:r>
                  <w:r w:rsidR="009C342B" w:rsidRPr="00DE0D2D">
                    <w:rPr>
                      <w:rFonts w:ascii="Barmeno Regular" w:hAnsi="Barmeno Regular" w:cs="Calibri"/>
                      <w:sz w:val="16"/>
                      <w:szCs w:val="16"/>
                    </w:rPr>
                    <w:t xml:space="preserve">    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  <w:lang w:val="en-US"/>
        </w:rPr>
        <w:pict w14:anchorId="566B05D2">
          <v:shape id="Text Box 2" o:spid="_x0000_s1046" type="#_x0000_t202" style="position:absolute;margin-left:-3.95pt;margin-top:1.6pt;width:317.85pt;height:66.1pt;z-index: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" stroked="f">
            <v:textbox>
              <w:txbxContent>
                <w:p w14:paraId="6361B7B3" w14:textId="77777777" w:rsidR="00412C34" w:rsidRPr="009C3ACB" w:rsidRDefault="00412C34" w:rsidP="00412C34">
                  <w:pPr>
                    <w:spacing w:after="0" w:line="240" w:lineRule="auto"/>
                    <w:rPr>
                      <w:rFonts w:ascii="Barmeno Regular" w:hAnsi="Barmeno Regular"/>
                      <w:bCs/>
                      <w:spacing w:val="4"/>
                      <w:sz w:val="20"/>
                      <w:szCs w:val="20"/>
                      <w:lang w:val="en-US"/>
                    </w:rPr>
                  </w:pPr>
                  <w:r w:rsidRPr="009C3ACB">
                    <w:rPr>
                      <w:rFonts w:ascii="Barmeno Regular" w:hAnsi="Barmeno Regular"/>
                      <w:bCs/>
                      <w:spacing w:val="4"/>
                      <w:sz w:val="20"/>
                      <w:szCs w:val="20"/>
                      <w:lang w:val="en-US"/>
                    </w:rPr>
                    <w:t>KEMENTERIAN PENDIDIKAN, KEBUDAYAAN, RISET, DAN TEKNOLOGI</w:t>
                  </w:r>
                </w:p>
                <w:p w14:paraId="36D12DDD" w14:textId="77777777" w:rsidR="009C342B" w:rsidRPr="00617067" w:rsidRDefault="009C342B" w:rsidP="009C342B">
                  <w:pPr>
                    <w:spacing w:after="0" w:line="240" w:lineRule="auto"/>
                    <w:rPr>
                      <w:rFonts w:ascii="Barmeno Regular" w:hAnsi="Barmeno Regular"/>
                      <w:b/>
                      <w:sz w:val="46"/>
                      <w:szCs w:val="46"/>
                    </w:rPr>
                  </w:pPr>
                  <w:r w:rsidRPr="00617067">
                    <w:rPr>
                      <w:rFonts w:ascii="Barmeno Regular" w:hAnsi="Barmeno Regular"/>
                      <w:b/>
                      <w:sz w:val="46"/>
                      <w:szCs w:val="46"/>
                    </w:rPr>
                    <w:t>INSTITUT PERTANIAN BOGOR</w:t>
                  </w:r>
                </w:p>
                <w:p w14:paraId="11D936FA" w14:textId="77777777" w:rsidR="009C342B" w:rsidRPr="00DE0D2D" w:rsidRDefault="009C342B" w:rsidP="009C342B">
                  <w:pPr>
                    <w:spacing w:after="0" w:line="240" w:lineRule="auto"/>
                    <w:rPr>
                      <w:rFonts w:ascii="Barmeno Regular" w:hAnsi="Barmeno Regular"/>
                      <w:color w:val="808080"/>
                      <w:sz w:val="28"/>
                      <w:szCs w:val="28"/>
                    </w:rPr>
                  </w:pPr>
                  <w:r w:rsidRPr="00DE0D2D">
                    <w:rPr>
                      <w:rFonts w:ascii="Barmeno Regular" w:hAnsi="Barmeno Regular"/>
                      <w:color w:val="808080"/>
                      <w:sz w:val="28"/>
                      <w:szCs w:val="28"/>
                    </w:rPr>
                    <w:t>FAKULTAS KEHUTANAN DAN LINGKUNGAN</w:t>
                  </w:r>
                </w:p>
                <w:p w14:paraId="551ED76E" w14:textId="77777777" w:rsidR="009C342B" w:rsidRPr="00617067" w:rsidRDefault="009C342B" w:rsidP="009C342B">
                  <w:pPr>
                    <w:spacing w:after="0" w:line="240" w:lineRule="auto"/>
                    <w:rPr>
                      <w:rFonts w:ascii="Barmeno Regular" w:hAnsi="Barmeno Regular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  <w:lang w:val="en-US"/>
        </w:rPr>
        <w:pict w14:anchorId="62CB3196">
          <v:line id="Straight Connector 1" o:spid="_x0000_s1047" style="position:absolute;z-index:4;visibility:visible" from="318.55pt,11.35pt" to="318.55pt,6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" strokeweight=".03pt"/>
        </w:pict>
      </w:r>
    </w:p>
    <w:p w14:paraId="651E653E" w14:textId="77777777" w:rsidR="00545318" w:rsidRPr="00545318" w:rsidRDefault="00545318" w:rsidP="00545318">
      <w:pPr>
        <w:rPr>
          <w:rFonts w:ascii="Times New Roman" w:hAnsi="Times New Roman"/>
          <w:sz w:val="24"/>
          <w:szCs w:val="24"/>
        </w:rPr>
      </w:pPr>
    </w:p>
    <w:p w14:paraId="5A1EEE50" w14:textId="77777777" w:rsidR="004E2A78" w:rsidRDefault="009C342B" w:rsidP="009C342B">
      <w:pPr>
        <w:tabs>
          <w:tab w:val="right" w:pos="10037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6FA95764" w14:textId="7590C046" w:rsidR="00946EAE" w:rsidRPr="00AE32EA" w:rsidRDefault="00AE32EA" w:rsidP="00F55A26">
      <w:pPr>
        <w:spacing w:after="0" w:line="240" w:lineRule="auto"/>
        <w:ind w:left="1418" w:right="1559"/>
        <w:rPr>
          <w:rFonts w:ascii="Times New Roman" w:hAnsi="Times New Roman"/>
          <w:b/>
          <w:bCs/>
          <w:sz w:val="40"/>
          <w:szCs w:val="40"/>
          <w:lang w:eastAsia="id-ID"/>
        </w:rPr>
      </w:pPr>
      <w:r>
        <w:rPr>
          <w:rFonts w:cs="Calibri"/>
          <w:sz w:val="24"/>
          <w:szCs w:val="24"/>
          <w:lang w:eastAsia="id-ID"/>
        </w:rPr>
        <w:tab/>
      </w:r>
      <w:r>
        <w:rPr>
          <w:rFonts w:cs="Calibri"/>
          <w:sz w:val="24"/>
          <w:szCs w:val="24"/>
          <w:lang w:eastAsia="id-ID"/>
        </w:rPr>
        <w:tab/>
      </w:r>
      <w:r>
        <w:rPr>
          <w:rFonts w:cs="Calibri"/>
          <w:sz w:val="24"/>
          <w:szCs w:val="24"/>
          <w:lang w:eastAsia="id-ID"/>
        </w:rPr>
        <w:tab/>
      </w:r>
      <w:r>
        <w:rPr>
          <w:rFonts w:cs="Calibri"/>
          <w:sz w:val="24"/>
          <w:szCs w:val="24"/>
          <w:lang w:eastAsia="id-ID"/>
        </w:rPr>
        <w:tab/>
      </w:r>
      <w:r>
        <w:rPr>
          <w:rFonts w:cs="Calibri"/>
          <w:sz w:val="24"/>
          <w:szCs w:val="24"/>
          <w:lang w:eastAsia="id-ID"/>
        </w:rPr>
        <w:tab/>
      </w:r>
      <w:r w:rsidR="007D07FA">
        <w:rPr>
          <w:rFonts w:ascii="Times New Roman" w:hAnsi="Times New Roman"/>
          <w:b/>
          <w:bCs/>
          <w:sz w:val="40"/>
          <w:szCs w:val="40"/>
          <w:lang w:eastAsia="id-ID"/>
        </w:rPr>
        <w:t>K O L O K I U M</w:t>
      </w:r>
    </w:p>
    <w:p w14:paraId="4E8A797C" w14:textId="77777777" w:rsidR="00D01729" w:rsidRDefault="00D01729" w:rsidP="00D01729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31636217" w14:textId="77777777" w:rsidR="00475AAA" w:rsidRPr="00475AAA" w:rsidRDefault="00475AAA" w:rsidP="00475AAA">
      <w:pPr>
        <w:spacing w:after="0" w:line="240" w:lineRule="auto"/>
        <w:ind w:left="1418" w:right="1559" w:hanging="142"/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</w:pPr>
      <w:r w:rsidRPr="00475AAA"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  <w:t xml:space="preserve">Lembar </w:t>
      </w:r>
      <w:proofErr w:type="spellStart"/>
      <w:r w:rsidR="003F0F67"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  <w:t>Pembimbing</w:t>
      </w:r>
      <w:proofErr w:type="spellEnd"/>
      <w:r w:rsidR="003F0F67"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  <w:t xml:space="preserve"> Utama</w:t>
      </w:r>
    </w:p>
    <w:p w14:paraId="4CB6D03D" w14:textId="77777777" w:rsidR="00475AAA" w:rsidRPr="00475AAA" w:rsidRDefault="00475AAA" w:rsidP="00475AAA">
      <w:pPr>
        <w:spacing w:after="0" w:line="240" w:lineRule="auto"/>
        <w:ind w:left="1418" w:right="1559" w:hanging="142"/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</w:pPr>
    </w:p>
    <w:p w14:paraId="1C5FA3BB" w14:textId="77777777" w:rsidR="00D01729" w:rsidRPr="00D01729" w:rsidRDefault="00D01729" w:rsidP="00E2460F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1C19022B" w14:textId="77777777" w:rsidR="00D01729" w:rsidRPr="00D01729" w:rsidRDefault="00D01729" w:rsidP="00E2460F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0674FF2C" w14:textId="77777777" w:rsidR="00D01729" w:rsidRPr="00D01729" w:rsidRDefault="00D01729" w:rsidP="00E2460F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516DDC67" w14:textId="492CFF92" w:rsidR="006F5EEC" w:rsidRPr="006F5EEC" w:rsidRDefault="006F5EEC" w:rsidP="007D07FA">
      <w:pPr>
        <w:tabs>
          <w:tab w:val="left" w:pos="3960"/>
          <w:tab w:val="left" w:pos="4253"/>
        </w:tabs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val="en-US" w:eastAsia="id-ID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>Nam</w:t>
      </w:r>
      <w:r w:rsidRPr="006F5EEC">
        <w:rPr>
          <w:rFonts w:ascii="Times New Roman" w:hAnsi="Times New Roman"/>
          <w:sz w:val="24"/>
          <w:szCs w:val="24"/>
          <w:lang w:val="en-US" w:eastAsia="id-ID"/>
        </w:rPr>
        <w:t>a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="00105764" w:rsidRPr="00105764">
        <w:rPr>
          <w:rFonts w:ascii="Times New Roman" w:hAnsi="Times New Roman"/>
          <w:sz w:val="24"/>
          <w:szCs w:val="24"/>
          <w:lang w:eastAsia="id-ID"/>
        </w:rPr>
        <w:t>${nama}</w:t>
      </w:r>
    </w:p>
    <w:p w14:paraId="7EAD35B4" w14:textId="11A94E66" w:rsidR="006F5EEC" w:rsidRPr="006F5EEC" w:rsidRDefault="006F5EEC" w:rsidP="007D07FA">
      <w:pPr>
        <w:tabs>
          <w:tab w:val="left" w:pos="3960"/>
          <w:tab w:val="left" w:pos="4253"/>
        </w:tabs>
        <w:spacing w:after="0" w:line="240" w:lineRule="auto"/>
        <w:ind w:left="556" w:firstLine="720"/>
        <w:rPr>
          <w:rFonts w:ascii="Times New Roman" w:eastAsia="Times New Roman" w:hAnsi="Times New Roman"/>
          <w:sz w:val="24"/>
          <w:szCs w:val="24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>NIM</w:t>
      </w:r>
      <w:r w:rsidRPr="006F5EEC">
        <w:rPr>
          <w:rFonts w:ascii="Times New Roman" w:hAnsi="Times New Roman"/>
          <w:sz w:val="24"/>
          <w:szCs w:val="24"/>
          <w:lang w:val="en-US" w:eastAsia="id-ID"/>
        </w:rPr>
        <w:t xml:space="preserve">            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="00105764" w:rsidRPr="00105764">
        <w:rPr>
          <w:rFonts w:ascii="Times New Roman" w:hAnsi="Times New Roman"/>
          <w:sz w:val="24"/>
          <w:szCs w:val="24"/>
          <w:lang w:eastAsia="id-ID"/>
        </w:rPr>
        <w:t>${</w:t>
      </w:r>
      <w:proofErr w:type="spellStart"/>
      <w:r w:rsidR="00105764" w:rsidRPr="00105764">
        <w:rPr>
          <w:rFonts w:ascii="Times New Roman" w:hAnsi="Times New Roman"/>
          <w:sz w:val="24"/>
          <w:szCs w:val="24"/>
          <w:lang w:eastAsia="id-ID"/>
        </w:rPr>
        <w:t>nim</w:t>
      </w:r>
      <w:proofErr w:type="spellEnd"/>
      <w:r w:rsidR="00105764" w:rsidRPr="00105764">
        <w:rPr>
          <w:rFonts w:ascii="Times New Roman" w:hAnsi="Times New Roman"/>
          <w:sz w:val="24"/>
          <w:szCs w:val="24"/>
          <w:lang w:eastAsia="id-ID"/>
        </w:rPr>
        <w:t>}</w:t>
      </w:r>
    </w:p>
    <w:p w14:paraId="55F235DF" w14:textId="4856E3EE" w:rsidR="006F5EEC" w:rsidRPr="006F5EEC" w:rsidRDefault="006F5EEC" w:rsidP="007D07FA">
      <w:pPr>
        <w:tabs>
          <w:tab w:val="left" w:pos="3960"/>
          <w:tab w:val="left" w:pos="4253"/>
          <w:tab w:val="left" w:pos="6645"/>
        </w:tabs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val="en-US" w:eastAsia="id-ID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>Hari/Tanggal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="00105764" w:rsidRPr="00105764">
        <w:rPr>
          <w:rFonts w:ascii="Times New Roman" w:hAnsi="Times New Roman"/>
          <w:sz w:val="24"/>
          <w:szCs w:val="24"/>
          <w:lang w:eastAsia="id-ID"/>
        </w:rPr>
        <w:t>${</w:t>
      </w:r>
      <w:proofErr w:type="spellStart"/>
      <w:r w:rsidR="00105764" w:rsidRPr="00105764">
        <w:rPr>
          <w:rFonts w:ascii="Times New Roman" w:hAnsi="Times New Roman"/>
          <w:sz w:val="24"/>
          <w:szCs w:val="24"/>
          <w:lang w:eastAsia="id-ID"/>
        </w:rPr>
        <w:t>hari_tanggal</w:t>
      </w:r>
      <w:proofErr w:type="spellEnd"/>
      <w:r w:rsidR="00105764" w:rsidRPr="00105764">
        <w:rPr>
          <w:rFonts w:ascii="Times New Roman" w:hAnsi="Times New Roman"/>
          <w:sz w:val="24"/>
          <w:szCs w:val="24"/>
          <w:lang w:eastAsia="id-ID"/>
        </w:rPr>
        <w:t>}</w:t>
      </w:r>
    </w:p>
    <w:p w14:paraId="4809930A" w14:textId="7367066B" w:rsidR="006F5EEC" w:rsidRPr="006F5EEC" w:rsidRDefault="006F5EEC" w:rsidP="007D07FA">
      <w:pPr>
        <w:tabs>
          <w:tab w:val="left" w:pos="3960"/>
          <w:tab w:val="left" w:pos="4253"/>
        </w:tabs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val="en-US" w:eastAsia="id-ID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>Waktu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="00105764" w:rsidRPr="00105764">
        <w:rPr>
          <w:rFonts w:ascii="Times New Roman" w:hAnsi="Times New Roman"/>
          <w:sz w:val="24"/>
          <w:szCs w:val="24"/>
          <w:lang w:eastAsia="id-ID"/>
        </w:rPr>
        <w:t>${waktu}</w:t>
      </w:r>
    </w:p>
    <w:p w14:paraId="325AB71B" w14:textId="07CBEF11" w:rsidR="006F5EEC" w:rsidRPr="006F5EEC" w:rsidRDefault="006F5EEC" w:rsidP="007D07FA">
      <w:pPr>
        <w:tabs>
          <w:tab w:val="left" w:pos="3960"/>
          <w:tab w:val="left" w:pos="4253"/>
        </w:tabs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  <w:proofErr w:type="spellStart"/>
      <w:r w:rsidRPr="006F5EEC">
        <w:rPr>
          <w:rFonts w:ascii="Times New Roman" w:hAnsi="Times New Roman"/>
          <w:sz w:val="24"/>
          <w:szCs w:val="24"/>
          <w:lang w:val="en-US" w:eastAsia="id-ID"/>
        </w:rPr>
        <w:t>Tempat</w:t>
      </w:r>
      <w:proofErr w:type="spellEnd"/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="00105764" w:rsidRPr="00105764">
        <w:rPr>
          <w:rFonts w:ascii="Times New Roman" w:hAnsi="Times New Roman"/>
          <w:sz w:val="24"/>
          <w:szCs w:val="24"/>
          <w:lang w:eastAsia="id-ID"/>
        </w:rPr>
        <w:t>${</w:t>
      </w:r>
      <w:r w:rsidR="00105764">
        <w:rPr>
          <w:rFonts w:ascii="Times New Roman" w:hAnsi="Times New Roman"/>
          <w:sz w:val="24"/>
          <w:szCs w:val="24"/>
          <w:lang w:eastAsia="id-ID"/>
        </w:rPr>
        <w:t>tempat</w:t>
      </w:r>
      <w:r w:rsidR="00105764" w:rsidRPr="00105764">
        <w:rPr>
          <w:rFonts w:ascii="Times New Roman" w:hAnsi="Times New Roman"/>
          <w:sz w:val="24"/>
          <w:szCs w:val="24"/>
          <w:lang w:eastAsia="id-ID"/>
        </w:rPr>
        <w:t>}</w:t>
      </w:r>
    </w:p>
    <w:p w14:paraId="5D2F63CB" w14:textId="79FD4D9A" w:rsidR="006F5EEC" w:rsidRPr="006F5EEC" w:rsidRDefault="006F5EEC" w:rsidP="007D07FA">
      <w:pPr>
        <w:tabs>
          <w:tab w:val="left" w:pos="3960"/>
          <w:tab w:val="left" w:pos="4230"/>
        </w:tabs>
        <w:autoSpaceDE w:val="0"/>
        <w:autoSpaceDN w:val="0"/>
        <w:adjustRightInd w:val="0"/>
        <w:spacing w:after="0" w:line="240" w:lineRule="auto"/>
        <w:ind w:left="4230" w:hanging="2954"/>
        <w:rPr>
          <w:rFonts w:ascii="Times New Roman" w:hAnsi="Times New Roman"/>
          <w:sz w:val="24"/>
          <w:szCs w:val="24"/>
          <w:lang w:val="en-US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 xml:space="preserve">Judul </w:t>
      </w:r>
      <w:r w:rsidR="007D07FA">
        <w:rPr>
          <w:rFonts w:ascii="Times New Roman" w:hAnsi="Times New Roman"/>
          <w:sz w:val="24"/>
          <w:szCs w:val="24"/>
          <w:lang w:eastAsia="id-ID"/>
        </w:rPr>
        <w:t>Proposal</w:t>
      </w:r>
      <w:r w:rsidRPr="006F5EEC">
        <w:rPr>
          <w:rFonts w:ascii="Times New Roman" w:hAnsi="Times New Roman"/>
          <w:sz w:val="24"/>
          <w:szCs w:val="24"/>
          <w:lang w:eastAsia="id-ID"/>
        </w:rPr>
        <w:t xml:space="preserve">        </w:t>
      </w:r>
      <w:r w:rsidRPr="006F5EEC">
        <w:rPr>
          <w:rFonts w:ascii="Times New Roman" w:hAnsi="Times New Roman"/>
          <w:sz w:val="24"/>
          <w:szCs w:val="24"/>
          <w:lang w:val="en-US" w:eastAsia="id-ID"/>
        </w:rPr>
        <w:t xml:space="preserve">     </w:t>
      </w:r>
      <w:r w:rsidR="007D07FA">
        <w:rPr>
          <w:rFonts w:ascii="Times New Roman" w:hAnsi="Times New Roman"/>
          <w:sz w:val="24"/>
          <w:szCs w:val="24"/>
          <w:lang w:val="en-US" w:eastAsia="id-ID"/>
        </w:rPr>
        <w:tab/>
      </w:r>
      <w:r w:rsidRPr="006F5EEC">
        <w:rPr>
          <w:rFonts w:ascii="Times New Roman" w:hAnsi="Times New Roman"/>
          <w:sz w:val="24"/>
          <w:szCs w:val="24"/>
          <w:lang w:eastAsia="id-ID"/>
        </w:rPr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="00105764" w:rsidRPr="00105764">
        <w:rPr>
          <w:rFonts w:ascii="Times New Roman" w:hAnsi="Times New Roman"/>
          <w:sz w:val="24"/>
          <w:szCs w:val="24"/>
          <w:lang w:eastAsia="id-ID"/>
        </w:rPr>
        <w:t>${</w:t>
      </w:r>
      <w:proofErr w:type="spellStart"/>
      <w:r w:rsidR="00105764" w:rsidRPr="00105764">
        <w:rPr>
          <w:rFonts w:ascii="Times New Roman" w:hAnsi="Times New Roman"/>
          <w:sz w:val="24"/>
          <w:szCs w:val="24"/>
          <w:lang w:eastAsia="id-ID"/>
        </w:rPr>
        <w:t>judul</w:t>
      </w:r>
      <w:r w:rsidR="00105764">
        <w:rPr>
          <w:rFonts w:ascii="Times New Roman" w:hAnsi="Times New Roman"/>
          <w:sz w:val="24"/>
          <w:szCs w:val="24"/>
          <w:lang w:eastAsia="id-ID"/>
        </w:rPr>
        <w:t>_proposal</w:t>
      </w:r>
      <w:proofErr w:type="spellEnd"/>
      <w:r w:rsidR="00105764" w:rsidRPr="00105764">
        <w:rPr>
          <w:rFonts w:ascii="Times New Roman" w:hAnsi="Times New Roman"/>
          <w:sz w:val="24"/>
          <w:szCs w:val="24"/>
          <w:lang w:eastAsia="id-ID"/>
        </w:rPr>
        <w:t>}</w:t>
      </w:r>
    </w:p>
    <w:p w14:paraId="7E144C8B" w14:textId="77777777" w:rsidR="00F16271" w:rsidRPr="002F4C86" w:rsidRDefault="00F16271" w:rsidP="00F16271">
      <w:pPr>
        <w:tabs>
          <w:tab w:val="left" w:pos="3060"/>
          <w:tab w:val="left" w:pos="3420"/>
        </w:tabs>
        <w:spacing w:after="0" w:line="240" w:lineRule="auto"/>
        <w:ind w:left="3420" w:right="425" w:hanging="2144"/>
        <w:jc w:val="both"/>
        <w:rPr>
          <w:rFonts w:ascii="Times New Roman" w:hAnsi="Times New Roman"/>
          <w:sz w:val="24"/>
          <w:szCs w:val="24"/>
        </w:rPr>
      </w:pPr>
    </w:p>
    <w:p w14:paraId="6BC95C9E" w14:textId="77777777" w:rsidR="00E85CD8" w:rsidRPr="002F4C86" w:rsidRDefault="00E85CD8" w:rsidP="00AC72CF">
      <w:pPr>
        <w:tabs>
          <w:tab w:val="left" w:pos="3969"/>
        </w:tabs>
        <w:spacing w:after="0" w:line="240" w:lineRule="auto"/>
        <w:ind w:left="4253" w:right="425" w:hanging="2977"/>
        <w:jc w:val="both"/>
        <w:rPr>
          <w:rFonts w:ascii="Times New Roman" w:hAnsi="Times New Roman"/>
          <w:sz w:val="24"/>
          <w:szCs w:val="24"/>
          <w:lang w:eastAsia="id-ID"/>
        </w:rPr>
      </w:pPr>
    </w:p>
    <w:p w14:paraId="26F2F76F" w14:textId="77777777" w:rsidR="00D01729" w:rsidRPr="002F4C86" w:rsidRDefault="00D01729" w:rsidP="00E2460F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520B35AA" w14:textId="77777777" w:rsidR="00706329" w:rsidRPr="002F4C86" w:rsidRDefault="00706329" w:rsidP="00E2460F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13169A85" w14:textId="77777777" w:rsidR="00D01729" w:rsidRPr="002F4C86" w:rsidRDefault="00D01729" w:rsidP="00E2460F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  <w:r w:rsidRPr="002F4C86">
        <w:rPr>
          <w:rFonts w:ascii="Times New Roman" w:hAnsi="Times New Roman"/>
          <w:sz w:val="24"/>
          <w:szCs w:val="24"/>
          <w:lang w:eastAsia="id-ID"/>
        </w:rPr>
        <w:t>Nilai</w:t>
      </w:r>
      <w:r w:rsidRPr="002F4C86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2F4C86">
        <w:rPr>
          <w:rFonts w:ascii="Times New Roman" w:hAnsi="Times New Roman"/>
          <w:sz w:val="24"/>
          <w:szCs w:val="24"/>
          <w:lang w:eastAsia="id-ID"/>
        </w:rPr>
        <w:tab/>
        <w:t>…………… ( ………………………………… )</w:t>
      </w:r>
    </w:p>
    <w:p w14:paraId="65329909" w14:textId="77777777" w:rsidR="00D01729" w:rsidRPr="002F4C86" w:rsidRDefault="00D01729" w:rsidP="00D01729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6125DB5D" w14:textId="77777777" w:rsidR="00D01729" w:rsidRPr="002F4C86" w:rsidRDefault="00D01729" w:rsidP="00D01729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045D6A9C" w14:textId="77777777" w:rsidR="00D01729" w:rsidRPr="002F4C86" w:rsidRDefault="00D01729" w:rsidP="00D01729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0ECFA4C3" w14:textId="77777777" w:rsidR="00D01729" w:rsidRPr="002F4C86" w:rsidRDefault="00D01729" w:rsidP="00D01729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4EF08842" w14:textId="77777777" w:rsidR="00D01729" w:rsidRPr="002F4C86" w:rsidRDefault="00D01729" w:rsidP="00D01729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7CA82763" w14:textId="7DC0F686" w:rsidR="00D01729" w:rsidRPr="002F4C86" w:rsidRDefault="00D01729" w:rsidP="00D01729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val="en-US" w:eastAsia="id-ID"/>
        </w:rPr>
      </w:pPr>
      <w:r w:rsidRPr="002F4C86">
        <w:rPr>
          <w:rFonts w:ascii="Times New Roman" w:hAnsi="Times New Roman"/>
          <w:sz w:val="24"/>
          <w:szCs w:val="24"/>
          <w:lang w:eastAsia="id-ID"/>
        </w:rPr>
        <w:t xml:space="preserve">  </w:t>
      </w:r>
      <w:r w:rsidR="00D42DEA" w:rsidRPr="002F4C86">
        <w:rPr>
          <w:rFonts w:ascii="Times New Roman" w:hAnsi="Times New Roman"/>
          <w:sz w:val="24"/>
          <w:szCs w:val="24"/>
          <w:lang w:eastAsia="id-ID"/>
        </w:rPr>
        <w:tab/>
      </w:r>
      <w:r w:rsidR="00D42DEA" w:rsidRPr="002F4C86">
        <w:rPr>
          <w:rFonts w:ascii="Times New Roman" w:hAnsi="Times New Roman"/>
          <w:sz w:val="24"/>
          <w:szCs w:val="24"/>
          <w:lang w:eastAsia="id-ID"/>
        </w:rPr>
        <w:tab/>
      </w:r>
      <w:r w:rsidR="00D42DEA" w:rsidRPr="002F4C86">
        <w:rPr>
          <w:rFonts w:ascii="Times New Roman" w:hAnsi="Times New Roman"/>
          <w:sz w:val="24"/>
          <w:szCs w:val="24"/>
          <w:lang w:eastAsia="id-ID"/>
        </w:rPr>
        <w:tab/>
      </w:r>
      <w:r w:rsidR="00D42DEA" w:rsidRPr="002F4C86">
        <w:rPr>
          <w:rFonts w:ascii="Times New Roman" w:hAnsi="Times New Roman"/>
          <w:sz w:val="24"/>
          <w:szCs w:val="24"/>
          <w:lang w:eastAsia="id-ID"/>
        </w:rPr>
        <w:tab/>
      </w:r>
      <w:r w:rsidR="00D42DEA" w:rsidRPr="002F4C86">
        <w:rPr>
          <w:rFonts w:ascii="Times New Roman" w:hAnsi="Times New Roman"/>
          <w:sz w:val="24"/>
          <w:szCs w:val="24"/>
          <w:lang w:eastAsia="id-ID"/>
        </w:rPr>
        <w:tab/>
      </w:r>
      <w:r w:rsidR="00D42DEA" w:rsidRPr="002F4C86">
        <w:rPr>
          <w:rFonts w:ascii="Times New Roman" w:hAnsi="Times New Roman"/>
          <w:sz w:val="24"/>
          <w:szCs w:val="24"/>
          <w:lang w:eastAsia="id-ID"/>
        </w:rPr>
        <w:tab/>
      </w:r>
      <w:r w:rsidR="003F0F67">
        <w:rPr>
          <w:rFonts w:ascii="Times New Roman" w:hAnsi="Times New Roman"/>
          <w:sz w:val="24"/>
          <w:szCs w:val="24"/>
          <w:lang w:eastAsia="id-ID"/>
        </w:rPr>
        <w:tab/>
      </w:r>
      <w:r w:rsidR="003F0F67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>Bogor,</w:t>
      </w:r>
      <w:r w:rsidR="00105764">
        <w:rPr>
          <w:rFonts w:ascii="Times New Roman" w:hAnsi="Times New Roman"/>
          <w:sz w:val="24"/>
          <w:szCs w:val="24"/>
          <w:lang w:eastAsia="id-ID"/>
        </w:rPr>
        <w:t xml:space="preserve"> </w:t>
      </w:r>
      <w:r w:rsidR="00105764" w:rsidRPr="00105764">
        <w:rPr>
          <w:rFonts w:ascii="Times New Roman" w:hAnsi="Times New Roman"/>
          <w:sz w:val="24"/>
          <w:szCs w:val="24"/>
          <w:lang w:eastAsia="id-ID"/>
        </w:rPr>
        <w:t>${tanggal}</w:t>
      </w:r>
      <w:r w:rsidR="007E4138" w:rsidRPr="002F4C86">
        <w:rPr>
          <w:rFonts w:ascii="Times New Roman" w:hAnsi="Times New Roman"/>
          <w:sz w:val="24"/>
          <w:szCs w:val="24"/>
          <w:lang w:val="en-US" w:eastAsia="id-ID"/>
        </w:rPr>
        <w:t xml:space="preserve">  </w:t>
      </w:r>
    </w:p>
    <w:p w14:paraId="59FBF1E1" w14:textId="60974312" w:rsidR="00D01729" w:rsidRPr="002F4C86" w:rsidRDefault="003F0F67" w:rsidP="00D01729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  <w:t>Penilai</w:t>
      </w:r>
      <w:r w:rsidR="00105764">
        <w:rPr>
          <w:rFonts w:ascii="Times New Roman" w:hAnsi="Times New Roman"/>
          <w:sz w:val="24"/>
          <w:szCs w:val="24"/>
          <w:lang w:eastAsia="id-ID"/>
        </w:rPr>
        <w:t>,</w:t>
      </w:r>
    </w:p>
    <w:p w14:paraId="334FE328" w14:textId="77777777" w:rsidR="00105764" w:rsidRDefault="00000000" w:rsidP="00105764">
      <w:pPr>
        <w:spacing w:after="0" w:line="240" w:lineRule="auto"/>
        <w:ind w:right="1559"/>
        <w:rPr>
          <w:rFonts w:ascii="Times New Roman" w:hAnsi="Times New Roman"/>
          <w:sz w:val="24"/>
          <w:szCs w:val="24"/>
          <w:lang w:val="en-US" w:eastAsia="id-ID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pict w14:anchorId="283A41B4">
          <v:shape id="Picture 5" o:spid="_x0000_s1044" type="#_x0000_t75" style="position:absolute;margin-left:-15.2pt;margin-top:-24.25pt;width:36pt;height:401.25pt;z-index:1;visibility:visible">
            <v:imagedata r:id="rId7" o:title="" croptop="36095f" cropleft="1086f" cropright="61123f"/>
            <w10:wrap type="square"/>
          </v:shape>
        </w:pict>
      </w:r>
      <w:r>
        <w:rPr>
          <w:rFonts w:ascii="Times New Roman" w:hAnsi="Times New Roman"/>
          <w:noProof/>
          <w:sz w:val="24"/>
          <w:szCs w:val="24"/>
          <w:lang w:val="en-US"/>
        </w:rPr>
        <w:pict w14:anchorId="5DF753AE">
          <v:shape id="_x0000_s1051" type="#_x0000_t75" style="position:absolute;margin-left:456.95pt;margin-top:240pt;width:51pt;height:43.5pt;z-index:-3" wrapcoords="15882 372 5400 2607 0 4469 -318 10800 3812 18248 4129 21228 16518 21228 17471 18248 21282 11917 21282 9310 20965 6331 17471 372 15882 372">
            <v:imagedata r:id="rId8" o:title=""/>
            <w10:wrap type="tight"/>
          </v:shape>
        </w:pict>
      </w:r>
    </w:p>
    <w:p w14:paraId="5C3199C1" w14:textId="77777777" w:rsidR="00105764" w:rsidRDefault="00105764" w:rsidP="00105764">
      <w:pPr>
        <w:spacing w:after="0" w:line="240" w:lineRule="auto"/>
        <w:ind w:right="1559"/>
        <w:rPr>
          <w:rFonts w:ascii="Times New Roman" w:hAnsi="Times New Roman"/>
          <w:sz w:val="24"/>
          <w:szCs w:val="24"/>
          <w:lang w:val="en-US" w:eastAsia="id-ID"/>
        </w:rPr>
      </w:pPr>
    </w:p>
    <w:p w14:paraId="56CC79EE" w14:textId="77777777" w:rsidR="00105764" w:rsidRDefault="00105764" w:rsidP="00105764">
      <w:pPr>
        <w:spacing w:after="0" w:line="240" w:lineRule="auto"/>
        <w:ind w:right="1559"/>
        <w:rPr>
          <w:rFonts w:ascii="Times New Roman" w:hAnsi="Times New Roman"/>
          <w:sz w:val="24"/>
          <w:szCs w:val="24"/>
          <w:lang w:val="en-US" w:eastAsia="id-ID"/>
        </w:rPr>
      </w:pPr>
    </w:p>
    <w:p w14:paraId="12A34B79" w14:textId="77777777" w:rsidR="00105764" w:rsidRDefault="00105764" w:rsidP="00105764">
      <w:pPr>
        <w:spacing w:after="0" w:line="240" w:lineRule="auto"/>
        <w:ind w:right="1559"/>
        <w:rPr>
          <w:rFonts w:ascii="Times New Roman" w:hAnsi="Times New Roman"/>
          <w:sz w:val="24"/>
          <w:szCs w:val="24"/>
          <w:lang w:val="en-US" w:eastAsia="id-ID"/>
        </w:rPr>
      </w:pPr>
    </w:p>
    <w:p w14:paraId="499638EB" w14:textId="45CC77CB" w:rsidR="0012323C" w:rsidRPr="00105764" w:rsidRDefault="00105764" w:rsidP="00105764">
      <w:pPr>
        <w:tabs>
          <w:tab w:val="left" w:pos="5760"/>
        </w:tabs>
        <w:spacing w:after="0" w:line="240" w:lineRule="auto"/>
        <w:ind w:right="1559"/>
        <w:rPr>
          <w:rFonts w:ascii="Times New Roman" w:hAnsi="Times New Roman"/>
          <w:sz w:val="24"/>
          <w:szCs w:val="24"/>
          <w:lang w:eastAsia="id-ID"/>
        </w:rPr>
      </w:pPr>
      <w:r>
        <w:rPr>
          <w:rFonts w:ascii="Times New Roman" w:hAnsi="Times New Roman"/>
          <w:sz w:val="24"/>
          <w:szCs w:val="24"/>
          <w:lang w:val="en-US" w:eastAsia="id-ID"/>
        </w:rPr>
        <w:tab/>
      </w:r>
      <w:r w:rsidRPr="00105764">
        <w:rPr>
          <w:rFonts w:ascii="Times New Roman" w:hAnsi="Times New Roman"/>
          <w:sz w:val="24"/>
          <w:szCs w:val="24"/>
          <w:lang w:val="en-US" w:eastAsia="id-ID"/>
        </w:rPr>
        <w:t>${</w:t>
      </w:r>
      <w:proofErr w:type="spellStart"/>
      <w:r w:rsidRPr="00105764">
        <w:rPr>
          <w:rFonts w:ascii="Times New Roman" w:hAnsi="Times New Roman"/>
          <w:sz w:val="24"/>
          <w:szCs w:val="24"/>
          <w:lang w:val="en-US" w:eastAsia="id-ID"/>
        </w:rPr>
        <w:t>nama_pembimbing_utama</w:t>
      </w:r>
      <w:proofErr w:type="spellEnd"/>
      <w:r w:rsidRPr="00105764">
        <w:rPr>
          <w:rFonts w:ascii="Times New Roman" w:hAnsi="Times New Roman"/>
          <w:sz w:val="24"/>
          <w:szCs w:val="24"/>
          <w:lang w:val="en-US" w:eastAsia="id-ID"/>
        </w:rPr>
        <w:t>}</w:t>
      </w:r>
    </w:p>
    <w:p w14:paraId="23125EA6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12C5C087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4777B3B0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56354D10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55DA4EC1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330C2A31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74BB58BD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52483AAD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37FFEDF8" w14:textId="77777777" w:rsid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0C8BA171" w14:textId="77777777" w:rsidR="00105764" w:rsidRDefault="00105764" w:rsidP="003F0F67">
      <w:pPr>
        <w:tabs>
          <w:tab w:val="left" w:pos="3840"/>
        </w:tabs>
        <w:rPr>
          <w:rFonts w:ascii="Times New Roman" w:hAnsi="Times New Roman"/>
          <w:sz w:val="24"/>
          <w:szCs w:val="24"/>
          <w:lang w:val="en-US" w:eastAsia="id-ID"/>
        </w:rPr>
      </w:pPr>
    </w:p>
    <w:p w14:paraId="512EF0B3" w14:textId="49715AD1" w:rsidR="003F0F67" w:rsidRPr="00890CB4" w:rsidRDefault="00890CB4" w:rsidP="003F0F67">
      <w:pPr>
        <w:spacing w:after="0" w:line="240" w:lineRule="auto"/>
        <w:rPr>
          <w:rFonts w:ascii="Times New Roman" w:hAnsi="Times New Roman"/>
          <w:sz w:val="24"/>
          <w:szCs w:val="24"/>
          <w:lang w:val="en-US" w:eastAsia="id-ID"/>
        </w:rPr>
      </w:pPr>
      <w:r>
        <w:rPr>
          <w:rFonts w:ascii="Times New Roman" w:hAnsi="Times New Roman"/>
          <w:sz w:val="24"/>
          <w:szCs w:val="24"/>
          <w:lang w:val="en-US" w:eastAsia="id-ID"/>
        </w:rPr>
        <w:br w:type="page"/>
      </w:r>
      <w:r w:rsidR="00000000">
        <w:rPr>
          <w:rFonts w:ascii="Times New Roman" w:hAnsi="Times New Roman"/>
          <w:noProof/>
          <w:sz w:val="24"/>
          <w:szCs w:val="24"/>
          <w:lang w:val="en-US"/>
        </w:rPr>
        <w:lastRenderedPageBreak/>
        <w:pict w14:anchorId="74522A60">
          <v:shape id="_x0000_s1053" type="#_x0000_t75" alt="Description: ppri662013_statuta_LOGO" style="position:absolute;margin-left:-14.15pt;margin-top:18.4pt;width:57pt;height:57pt;z-index:6;visibility:visible">
            <v:imagedata r:id="rId5" o:title="ppri662013_statuta_LOGO"/>
            <w10:wrap type="square"/>
          </v:shape>
        </w:pict>
      </w:r>
    </w:p>
    <w:p w14:paraId="10D4D30E" w14:textId="77777777" w:rsidR="003F0F67" w:rsidRPr="00545318" w:rsidRDefault="00000000" w:rsidP="003F0F67">
      <w:pPr>
        <w:rPr>
          <w:rFonts w:ascii="Times New Roman" w:hAnsi="Times New Roman"/>
          <w:sz w:val="24"/>
          <w:szCs w:val="24"/>
        </w:rPr>
      </w:pPr>
      <w:r>
        <w:rPr>
          <w:rFonts w:cs="Calibri"/>
          <w:noProof/>
          <w:sz w:val="24"/>
          <w:szCs w:val="24"/>
          <w:lang w:val="en-US"/>
        </w:rPr>
        <w:pict w14:anchorId="0F30A1DC">
          <v:shape id="_x0000_s1056" type="#_x0000_t202" style="position:absolute;margin-left:321.5pt;margin-top:6.1pt;width:200.15pt;height:66.05pt;z-index: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" stroked="f">
            <v:textbox>
              <w:txbxContent>
                <w:p w14:paraId="55237A75" w14:textId="77777777" w:rsidR="003F0F67" w:rsidRPr="00DE0D2D" w:rsidRDefault="003F0F67" w:rsidP="003F0F67">
                  <w:pPr>
                    <w:spacing w:after="0" w:line="240" w:lineRule="auto"/>
                    <w:rPr>
                      <w:rFonts w:ascii="Barmeno Regular" w:hAnsi="Barmeno Regular" w:cs="Calibri"/>
                      <w:b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b/>
                      <w:sz w:val="20"/>
                      <w:szCs w:val="16"/>
                    </w:rPr>
                    <w:t>DEPARTEMEN SILVIKULTUR</w:t>
                  </w:r>
                </w:p>
                <w:p w14:paraId="4D1DCE0B" w14:textId="77777777" w:rsidR="003F0F67" w:rsidRPr="00DE0D2D" w:rsidRDefault="003F0F67" w:rsidP="003F0F67">
                  <w:pPr>
                    <w:spacing w:after="0" w:line="240" w:lineRule="auto"/>
                    <w:rPr>
                      <w:rFonts w:ascii="Barmeno Regular" w:hAnsi="Barmeno Regular" w:cs="Calibri"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>Kampus IPB Dramaga, Bogor 16680</w:t>
                  </w:r>
                </w:p>
                <w:p w14:paraId="0B765949" w14:textId="77777777" w:rsidR="003F0F67" w:rsidRPr="00DE0D2D" w:rsidRDefault="003F0F67" w:rsidP="003F0F67">
                  <w:pPr>
                    <w:tabs>
                      <w:tab w:val="left" w:pos="851"/>
                    </w:tabs>
                    <w:spacing w:after="0" w:line="240" w:lineRule="auto"/>
                    <w:rPr>
                      <w:rFonts w:ascii="Barmeno Regular" w:hAnsi="Barmeno Regular" w:cs="Calibri"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>Telepon</w:t>
                  </w: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ab/>
                    <w:t>+62 251 862 6806</w:t>
                  </w:r>
                </w:p>
                <w:p w14:paraId="564BFE77" w14:textId="77777777" w:rsidR="003F0F67" w:rsidRPr="00DE0D2D" w:rsidRDefault="003F0F67" w:rsidP="003F0F67">
                  <w:pPr>
                    <w:tabs>
                      <w:tab w:val="left" w:pos="851"/>
                    </w:tabs>
                    <w:spacing w:after="0" w:line="240" w:lineRule="auto"/>
                    <w:rPr>
                      <w:rFonts w:ascii="Barmeno Regular" w:hAnsi="Barmeno Regular" w:cs="Calibri"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>Facsimile</w:t>
                  </w: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ab/>
                    <w:t>+62 251 862 6886</w:t>
                  </w:r>
                </w:p>
                <w:p w14:paraId="3C6DF6DE" w14:textId="77777777" w:rsidR="003F0F67" w:rsidRPr="009C3ACB" w:rsidRDefault="003F0F67" w:rsidP="003F0F67">
                  <w:pPr>
                    <w:tabs>
                      <w:tab w:val="left" w:pos="851"/>
                    </w:tabs>
                    <w:spacing w:after="0" w:line="240" w:lineRule="auto"/>
                    <w:rPr>
                      <w:rFonts w:ascii="Barmeno Regular" w:hAnsi="Barmeno Regular" w:cs="Calibri"/>
                      <w:color w:val="0070C0"/>
                      <w:sz w:val="16"/>
                      <w:szCs w:val="16"/>
                      <w:u w:val="single"/>
                    </w:rPr>
                  </w:pPr>
                  <w:hyperlink r:id="rId9" w:history="1">
                    <w:r w:rsidRPr="009C3ACB">
                      <w:rPr>
                        <w:rFonts w:ascii="Barmeno Regular" w:hAnsi="Barmeno Regular" w:cs="Calibri"/>
                        <w:color w:val="0070C0"/>
                        <w:sz w:val="16"/>
                        <w:szCs w:val="16"/>
                        <w:u w:val="single"/>
                      </w:rPr>
                      <w:t>silvikultur@apps.ipb.ac.id</w:t>
                    </w:r>
                  </w:hyperlink>
                  <w:r w:rsidRPr="009C3ACB">
                    <w:rPr>
                      <w:rFonts w:ascii="Barmeno Regular" w:hAnsi="Barmeno Regular" w:cs="Calibri"/>
                      <w:sz w:val="16"/>
                      <w:szCs w:val="16"/>
                    </w:rPr>
                    <w:t xml:space="preserve">  </w:t>
                  </w:r>
                  <w:r w:rsidRPr="009C3ACB">
                    <w:rPr>
                      <w:rFonts w:ascii="Barmeno Regular" w:hAnsi="Barmeno Regular" w:cs="Calibri"/>
                      <w:color w:val="0070C0"/>
                      <w:sz w:val="16"/>
                      <w:szCs w:val="16"/>
                      <w:u w:val="single"/>
                    </w:rPr>
                    <w:t>silvikultur.fahutan.ipb.ac.id</w:t>
                  </w:r>
                </w:p>
                <w:p w14:paraId="61A4821B" w14:textId="77777777" w:rsidR="003F0F67" w:rsidRPr="00DE0D2D" w:rsidRDefault="003F0F67" w:rsidP="003F0F67">
                  <w:pPr>
                    <w:spacing w:after="0"/>
                    <w:rPr>
                      <w:rFonts w:ascii="Barmeno Regular" w:hAnsi="Barmeno Regular" w:cs="Calibri"/>
                      <w:sz w:val="16"/>
                      <w:szCs w:val="16"/>
                    </w:rPr>
                  </w:pPr>
                  <w:r w:rsidRPr="00412C34">
                    <w:rPr>
                      <w:rFonts w:ascii="Barmeno Regular" w:hAnsi="Barmeno Regular"/>
                    </w:rPr>
                    <w:t>silvikultur.fahutan.ipb.ac.id</w:t>
                  </w:r>
                  <w:r w:rsidRPr="00DE0D2D">
                    <w:rPr>
                      <w:rFonts w:ascii="Barmeno Regular" w:hAnsi="Barmeno Regular" w:cs="Calibri"/>
                      <w:sz w:val="16"/>
                      <w:szCs w:val="16"/>
                    </w:rPr>
                    <w:t xml:space="preserve">    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  <w:lang w:val="en-US"/>
        </w:rPr>
        <w:pict w14:anchorId="57BE277F">
          <v:shape id="_x0000_s1054" type="#_x0000_t202" style="position:absolute;margin-left:-3.95pt;margin-top:1.6pt;width:317.85pt;height:66.1pt;z-index: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" stroked="f">
            <v:textbox>
              <w:txbxContent>
                <w:p w14:paraId="10C699D2" w14:textId="77777777" w:rsidR="003F0F67" w:rsidRPr="009C3ACB" w:rsidRDefault="003F0F67" w:rsidP="003F0F67">
                  <w:pPr>
                    <w:spacing w:after="0" w:line="240" w:lineRule="auto"/>
                    <w:rPr>
                      <w:rFonts w:ascii="Barmeno Regular" w:hAnsi="Barmeno Regular"/>
                      <w:bCs/>
                      <w:spacing w:val="4"/>
                      <w:sz w:val="20"/>
                      <w:szCs w:val="20"/>
                      <w:lang w:val="en-US"/>
                    </w:rPr>
                  </w:pPr>
                  <w:r w:rsidRPr="009C3ACB">
                    <w:rPr>
                      <w:rFonts w:ascii="Barmeno Regular" w:hAnsi="Barmeno Regular"/>
                      <w:bCs/>
                      <w:spacing w:val="4"/>
                      <w:sz w:val="20"/>
                      <w:szCs w:val="20"/>
                      <w:lang w:val="en-US"/>
                    </w:rPr>
                    <w:t>KEMENTERIAN PENDIDIKAN, KEBUDAYAAN, RISET, DAN TEKNOLOGI</w:t>
                  </w:r>
                </w:p>
                <w:p w14:paraId="2E07D140" w14:textId="77777777" w:rsidR="003F0F67" w:rsidRPr="00617067" w:rsidRDefault="003F0F67" w:rsidP="003F0F67">
                  <w:pPr>
                    <w:spacing w:after="0" w:line="240" w:lineRule="auto"/>
                    <w:rPr>
                      <w:rFonts w:ascii="Barmeno Regular" w:hAnsi="Barmeno Regular"/>
                      <w:b/>
                      <w:sz w:val="46"/>
                      <w:szCs w:val="46"/>
                    </w:rPr>
                  </w:pPr>
                  <w:r w:rsidRPr="00617067">
                    <w:rPr>
                      <w:rFonts w:ascii="Barmeno Regular" w:hAnsi="Barmeno Regular"/>
                      <w:b/>
                      <w:sz w:val="46"/>
                      <w:szCs w:val="46"/>
                    </w:rPr>
                    <w:t>INSTITUT PERTANIAN BOGOR</w:t>
                  </w:r>
                </w:p>
                <w:p w14:paraId="7CF3546B" w14:textId="77777777" w:rsidR="003F0F67" w:rsidRPr="00DE0D2D" w:rsidRDefault="003F0F67" w:rsidP="003F0F67">
                  <w:pPr>
                    <w:spacing w:after="0" w:line="240" w:lineRule="auto"/>
                    <w:rPr>
                      <w:rFonts w:ascii="Barmeno Regular" w:hAnsi="Barmeno Regular"/>
                      <w:color w:val="808080"/>
                      <w:sz w:val="28"/>
                      <w:szCs w:val="28"/>
                    </w:rPr>
                  </w:pPr>
                  <w:r w:rsidRPr="00DE0D2D">
                    <w:rPr>
                      <w:rFonts w:ascii="Barmeno Regular" w:hAnsi="Barmeno Regular"/>
                      <w:color w:val="808080"/>
                      <w:sz w:val="28"/>
                      <w:szCs w:val="28"/>
                    </w:rPr>
                    <w:t>FAKULTAS KEHUTANAN DAN LINGKUNGAN</w:t>
                  </w:r>
                </w:p>
                <w:p w14:paraId="1DFA9AB6" w14:textId="77777777" w:rsidR="003F0F67" w:rsidRPr="00617067" w:rsidRDefault="003F0F67" w:rsidP="003F0F67">
                  <w:pPr>
                    <w:spacing w:after="0" w:line="240" w:lineRule="auto"/>
                    <w:rPr>
                      <w:rFonts w:ascii="Barmeno Regular" w:hAnsi="Barmeno Regular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  <w:lang w:val="en-US"/>
        </w:rPr>
        <w:pict w14:anchorId="34FE2448">
          <v:line id="_x0000_s1055" style="position:absolute;z-index:8;visibility:visible" from="318.55pt,11.35pt" to="318.55pt,6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" strokeweight=".03pt"/>
        </w:pict>
      </w:r>
    </w:p>
    <w:p w14:paraId="4FB17343" w14:textId="77777777" w:rsidR="003F0F67" w:rsidRPr="00545318" w:rsidRDefault="003F0F67" w:rsidP="003F0F67">
      <w:pPr>
        <w:rPr>
          <w:rFonts w:ascii="Times New Roman" w:hAnsi="Times New Roman"/>
          <w:sz w:val="24"/>
          <w:szCs w:val="24"/>
        </w:rPr>
      </w:pPr>
    </w:p>
    <w:p w14:paraId="659FAD80" w14:textId="77777777" w:rsidR="003F0F67" w:rsidRDefault="003F0F67" w:rsidP="003F0F67">
      <w:pPr>
        <w:tabs>
          <w:tab w:val="right" w:pos="10037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39CFF160" w14:textId="7F601EF1" w:rsidR="003F0F67" w:rsidRPr="00AE32EA" w:rsidRDefault="003F0F67" w:rsidP="003F0F67">
      <w:pPr>
        <w:spacing w:after="0" w:line="240" w:lineRule="auto"/>
        <w:ind w:left="1418" w:right="1559"/>
        <w:rPr>
          <w:rFonts w:ascii="Times New Roman" w:hAnsi="Times New Roman"/>
          <w:b/>
          <w:bCs/>
          <w:sz w:val="40"/>
          <w:szCs w:val="40"/>
          <w:lang w:eastAsia="id-ID"/>
        </w:rPr>
      </w:pPr>
      <w:r>
        <w:rPr>
          <w:rFonts w:cs="Calibri"/>
          <w:sz w:val="24"/>
          <w:szCs w:val="24"/>
          <w:lang w:eastAsia="id-ID"/>
        </w:rPr>
        <w:tab/>
      </w:r>
      <w:r>
        <w:rPr>
          <w:rFonts w:cs="Calibri"/>
          <w:sz w:val="24"/>
          <w:szCs w:val="24"/>
          <w:lang w:eastAsia="id-ID"/>
        </w:rPr>
        <w:tab/>
      </w:r>
      <w:r>
        <w:rPr>
          <w:rFonts w:cs="Calibri"/>
          <w:sz w:val="24"/>
          <w:szCs w:val="24"/>
          <w:lang w:eastAsia="id-ID"/>
        </w:rPr>
        <w:tab/>
      </w:r>
      <w:r>
        <w:rPr>
          <w:rFonts w:cs="Calibri"/>
          <w:sz w:val="24"/>
          <w:szCs w:val="24"/>
          <w:lang w:eastAsia="id-ID"/>
        </w:rPr>
        <w:tab/>
      </w:r>
      <w:r>
        <w:rPr>
          <w:rFonts w:cs="Calibri"/>
          <w:sz w:val="24"/>
          <w:szCs w:val="24"/>
          <w:lang w:eastAsia="id-ID"/>
        </w:rPr>
        <w:tab/>
      </w:r>
      <w:r w:rsidR="007D07FA">
        <w:rPr>
          <w:rFonts w:ascii="Times New Roman" w:hAnsi="Times New Roman"/>
          <w:b/>
          <w:bCs/>
          <w:sz w:val="40"/>
          <w:szCs w:val="40"/>
          <w:lang w:eastAsia="id-ID"/>
        </w:rPr>
        <w:t>K O L O K I U M</w:t>
      </w:r>
    </w:p>
    <w:p w14:paraId="796BBC99" w14:textId="77777777" w:rsidR="003F0F67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352F39C9" w14:textId="77777777" w:rsidR="003F0F67" w:rsidRPr="00475AAA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</w:pPr>
      <w:r w:rsidRPr="00475AAA"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  <w:t xml:space="preserve">Lembar </w:t>
      </w:r>
      <w:proofErr w:type="spellStart"/>
      <w:r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  <w:t>Pembimbing</w:t>
      </w:r>
      <w:proofErr w:type="spellEnd"/>
      <w:r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  <w:t>Anggota</w:t>
      </w:r>
      <w:proofErr w:type="spellEnd"/>
    </w:p>
    <w:p w14:paraId="6FC8A5C4" w14:textId="77777777" w:rsidR="003F0F67" w:rsidRPr="00475AAA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</w:pPr>
    </w:p>
    <w:p w14:paraId="7F8C308F" w14:textId="77777777" w:rsidR="003F0F67" w:rsidRPr="00D01729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402FCE91" w14:textId="77777777" w:rsidR="003F0F67" w:rsidRPr="00D01729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05146AD2" w14:textId="77777777" w:rsidR="003F0F67" w:rsidRPr="00D01729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297D1439" w14:textId="77777777" w:rsidR="00105764" w:rsidRPr="006F5EEC" w:rsidRDefault="00105764" w:rsidP="00105764">
      <w:pPr>
        <w:tabs>
          <w:tab w:val="left" w:pos="3960"/>
          <w:tab w:val="left" w:pos="4253"/>
        </w:tabs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val="en-US" w:eastAsia="id-ID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>Nam</w:t>
      </w:r>
      <w:r w:rsidRPr="006F5EEC">
        <w:rPr>
          <w:rFonts w:ascii="Times New Roman" w:hAnsi="Times New Roman"/>
          <w:sz w:val="24"/>
          <w:szCs w:val="24"/>
          <w:lang w:val="en-US" w:eastAsia="id-ID"/>
        </w:rPr>
        <w:t>a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Pr="00105764">
        <w:rPr>
          <w:rFonts w:ascii="Times New Roman" w:hAnsi="Times New Roman"/>
          <w:sz w:val="24"/>
          <w:szCs w:val="24"/>
          <w:lang w:eastAsia="id-ID"/>
        </w:rPr>
        <w:t>${nama}</w:t>
      </w:r>
    </w:p>
    <w:p w14:paraId="3E7D9045" w14:textId="77777777" w:rsidR="00105764" w:rsidRPr="006F5EEC" w:rsidRDefault="00105764" w:rsidP="00105764">
      <w:pPr>
        <w:tabs>
          <w:tab w:val="left" w:pos="3960"/>
          <w:tab w:val="left" w:pos="4253"/>
        </w:tabs>
        <w:spacing w:after="0" w:line="240" w:lineRule="auto"/>
        <w:ind w:left="556" w:firstLine="720"/>
        <w:rPr>
          <w:rFonts w:ascii="Times New Roman" w:eastAsia="Times New Roman" w:hAnsi="Times New Roman"/>
          <w:sz w:val="24"/>
          <w:szCs w:val="24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>NIM</w:t>
      </w:r>
      <w:r w:rsidRPr="006F5EEC">
        <w:rPr>
          <w:rFonts w:ascii="Times New Roman" w:hAnsi="Times New Roman"/>
          <w:sz w:val="24"/>
          <w:szCs w:val="24"/>
          <w:lang w:val="en-US" w:eastAsia="id-ID"/>
        </w:rPr>
        <w:t xml:space="preserve">            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Pr="00105764">
        <w:rPr>
          <w:rFonts w:ascii="Times New Roman" w:hAnsi="Times New Roman"/>
          <w:sz w:val="24"/>
          <w:szCs w:val="24"/>
          <w:lang w:eastAsia="id-ID"/>
        </w:rPr>
        <w:t>${</w:t>
      </w:r>
      <w:proofErr w:type="spellStart"/>
      <w:r w:rsidRPr="00105764">
        <w:rPr>
          <w:rFonts w:ascii="Times New Roman" w:hAnsi="Times New Roman"/>
          <w:sz w:val="24"/>
          <w:szCs w:val="24"/>
          <w:lang w:eastAsia="id-ID"/>
        </w:rPr>
        <w:t>nim</w:t>
      </w:r>
      <w:proofErr w:type="spellEnd"/>
      <w:r w:rsidRPr="00105764">
        <w:rPr>
          <w:rFonts w:ascii="Times New Roman" w:hAnsi="Times New Roman"/>
          <w:sz w:val="24"/>
          <w:szCs w:val="24"/>
          <w:lang w:eastAsia="id-ID"/>
        </w:rPr>
        <w:t>}</w:t>
      </w:r>
    </w:p>
    <w:p w14:paraId="72147E6E" w14:textId="77777777" w:rsidR="00105764" w:rsidRPr="006F5EEC" w:rsidRDefault="00105764" w:rsidP="00105764">
      <w:pPr>
        <w:tabs>
          <w:tab w:val="left" w:pos="3960"/>
          <w:tab w:val="left" w:pos="4253"/>
          <w:tab w:val="left" w:pos="6645"/>
        </w:tabs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val="en-US" w:eastAsia="id-ID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>Hari/Tanggal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Pr="00105764">
        <w:rPr>
          <w:rFonts w:ascii="Times New Roman" w:hAnsi="Times New Roman"/>
          <w:sz w:val="24"/>
          <w:szCs w:val="24"/>
          <w:lang w:eastAsia="id-ID"/>
        </w:rPr>
        <w:t>${</w:t>
      </w:r>
      <w:proofErr w:type="spellStart"/>
      <w:r w:rsidRPr="00105764">
        <w:rPr>
          <w:rFonts w:ascii="Times New Roman" w:hAnsi="Times New Roman"/>
          <w:sz w:val="24"/>
          <w:szCs w:val="24"/>
          <w:lang w:eastAsia="id-ID"/>
        </w:rPr>
        <w:t>hari_tanggal</w:t>
      </w:r>
      <w:proofErr w:type="spellEnd"/>
      <w:r w:rsidRPr="00105764">
        <w:rPr>
          <w:rFonts w:ascii="Times New Roman" w:hAnsi="Times New Roman"/>
          <w:sz w:val="24"/>
          <w:szCs w:val="24"/>
          <w:lang w:eastAsia="id-ID"/>
        </w:rPr>
        <w:t>}</w:t>
      </w:r>
    </w:p>
    <w:p w14:paraId="17433A39" w14:textId="77777777" w:rsidR="00105764" w:rsidRPr="006F5EEC" w:rsidRDefault="00105764" w:rsidP="00105764">
      <w:pPr>
        <w:tabs>
          <w:tab w:val="left" w:pos="3960"/>
          <w:tab w:val="left" w:pos="4253"/>
        </w:tabs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val="en-US" w:eastAsia="id-ID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>Waktu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Pr="00105764">
        <w:rPr>
          <w:rFonts w:ascii="Times New Roman" w:hAnsi="Times New Roman"/>
          <w:sz w:val="24"/>
          <w:szCs w:val="24"/>
          <w:lang w:eastAsia="id-ID"/>
        </w:rPr>
        <w:t>${waktu}</w:t>
      </w:r>
    </w:p>
    <w:p w14:paraId="091D64B8" w14:textId="77777777" w:rsidR="00105764" w:rsidRPr="006F5EEC" w:rsidRDefault="00105764" w:rsidP="00105764">
      <w:pPr>
        <w:tabs>
          <w:tab w:val="left" w:pos="3960"/>
          <w:tab w:val="left" w:pos="4253"/>
        </w:tabs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  <w:proofErr w:type="spellStart"/>
      <w:r w:rsidRPr="006F5EEC">
        <w:rPr>
          <w:rFonts w:ascii="Times New Roman" w:hAnsi="Times New Roman"/>
          <w:sz w:val="24"/>
          <w:szCs w:val="24"/>
          <w:lang w:val="en-US" w:eastAsia="id-ID"/>
        </w:rPr>
        <w:t>Tempat</w:t>
      </w:r>
      <w:proofErr w:type="spellEnd"/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Pr="00105764">
        <w:rPr>
          <w:rFonts w:ascii="Times New Roman" w:hAnsi="Times New Roman"/>
          <w:sz w:val="24"/>
          <w:szCs w:val="24"/>
          <w:lang w:eastAsia="id-ID"/>
        </w:rPr>
        <w:t>${</w:t>
      </w:r>
      <w:r>
        <w:rPr>
          <w:rFonts w:ascii="Times New Roman" w:hAnsi="Times New Roman"/>
          <w:sz w:val="24"/>
          <w:szCs w:val="24"/>
          <w:lang w:eastAsia="id-ID"/>
        </w:rPr>
        <w:t>tempat</w:t>
      </w:r>
      <w:r w:rsidRPr="00105764">
        <w:rPr>
          <w:rFonts w:ascii="Times New Roman" w:hAnsi="Times New Roman"/>
          <w:sz w:val="24"/>
          <w:szCs w:val="24"/>
          <w:lang w:eastAsia="id-ID"/>
        </w:rPr>
        <w:t>}</w:t>
      </w:r>
    </w:p>
    <w:p w14:paraId="378FFFF5" w14:textId="2A1D7810" w:rsidR="003F0F67" w:rsidRPr="006F5EEC" w:rsidRDefault="00105764" w:rsidP="00105764">
      <w:pPr>
        <w:tabs>
          <w:tab w:val="left" w:pos="3969"/>
          <w:tab w:val="left" w:pos="4230"/>
        </w:tabs>
        <w:autoSpaceDE w:val="0"/>
        <w:autoSpaceDN w:val="0"/>
        <w:adjustRightInd w:val="0"/>
        <w:spacing w:after="0" w:line="240" w:lineRule="auto"/>
        <w:ind w:left="4230" w:hanging="2954"/>
        <w:rPr>
          <w:rFonts w:ascii="Times New Roman" w:hAnsi="Times New Roman"/>
          <w:sz w:val="24"/>
          <w:szCs w:val="24"/>
          <w:lang w:val="en-US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 xml:space="preserve">Judul </w:t>
      </w:r>
      <w:r>
        <w:rPr>
          <w:rFonts w:ascii="Times New Roman" w:hAnsi="Times New Roman"/>
          <w:sz w:val="24"/>
          <w:szCs w:val="24"/>
          <w:lang w:eastAsia="id-ID"/>
        </w:rPr>
        <w:t>Proposal</w:t>
      </w:r>
      <w:r w:rsidRPr="006F5EEC">
        <w:rPr>
          <w:rFonts w:ascii="Times New Roman" w:hAnsi="Times New Roman"/>
          <w:sz w:val="24"/>
          <w:szCs w:val="24"/>
          <w:lang w:eastAsia="id-ID"/>
        </w:rPr>
        <w:t xml:space="preserve">        </w:t>
      </w:r>
      <w:r w:rsidRPr="006F5EEC">
        <w:rPr>
          <w:rFonts w:ascii="Times New Roman" w:hAnsi="Times New Roman"/>
          <w:sz w:val="24"/>
          <w:szCs w:val="24"/>
          <w:lang w:val="en-US" w:eastAsia="id-ID"/>
        </w:rPr>
        <w:t xml:space="preserve">     </w:t>
      </w:r>
      <w:r>
        <w:rPr>
          <w:rFonts w:ascii="Times New Roman" w:hAnsi="Times New Roman"/>
          <w:sz w:val="24"/>
          <w:szCs w:val="24"/>
          <w:lang w:val="en-US" w:eastAsia="id-ID"/>
        </w:rPr>
        <w:tab/>
      </w:r>
      <w:r w:rsidRPr="006F5EEC">
        <w:rPr>
          <w:rFonts w:ascii="Times New Roman" w:hAnsi="Times New Roman"/>
          <w:sz w:val="24"/>
          <w:szCs w:val="24"/>
          <w:lang w:eastAsia="id-ID"/>
        </w:rPr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Pr="00105764">
        <w:rPr>
          <w:rFonts w:ascii="Times New Roman" w:hAnsi="Times New Roman"/>
          <w:sz w:val="24"/>
          <w:szCs w:val="24"/>
          <w:lang w:eastAsia="id-ID"/>
        </w:rPr>
        <w:t>${</w:t>
      </w:r>
      <w:proofErr w:type="spellStart"/>
      <w:r w:rsidRPr="00105764">
        <w:rPr>
          <w:rFonts w:ascii="Times New Roman" w:hAnsi="Times New Roman"/>
          <w:sz w:val="24"/>
          <w:szCs w:val="24"/>
          <w:lang w:eastAsia="id-ID"/>
        </w:rPr>
        <w:t>judul</w:t>
      </w:r>
      <w:r>
        <w:rPr>
          <w:rFonts w:ascii="Times New Roman" w:hAnsi="Times New Roman"/>
          <w:sz w:val="24"/>
          <w:szCs w:val="24"/>
          <w:lang w:eastAsia="id-ID"/>
        </w:rPr>
        <w:t>_proposal</w:t>
      </w:r>
      <w:proofErr w:type="spellEnd"/>
      <w:r w:rsidRPr="00105764">
        <w:rPr>
          <w:rFonts w:ascii="Times New Roman" w:hAnsi="Times New Roman"/>
          <w:sz w:val="24"/>
          <w:szCs w:val="24"/>
          <w:lang w:eastAsia="id-ID"/>
        </w:rPr>
        <w:t>}</w:t>
      </w:r>
      <w:r w:rsidR="003F0F67" w:rsidRPr="006F5EEC">
        <w:rPr>
          <w:rFonts w:ascii="Times New Roman" w:hAnsi="Times New Roman"/>
          <w:sz w:val="24"/>
          <w:szCs w:val="24"/>
          <w:lang w:eastAsia="id-ID"/>
        </w:rPr>
        <w:tab/>
      </w:r>
    </w:p>
    <w:p w14:paraId="2A5B314C" w14:textId="77777777" w:rsidR="003F0F67" w:rsidRPr="002F4C86" w:rsidRDefault="003F0F67" w:rsidP="003F0F67">
      <w:pPr>
        <w:tabs>
          <w:tab w:val="left" w:pos="3060"/>
          <w:tab w:val="left" w:pos="3420"/>
        </w:tabs>
        <w:spacing w:after="0" w:line="240" w:lineRule="auto"/>
        <w:ind w:left="3420" w:right="425" w:hanging="2144"/>
        <w:jc w:val="both"/>
        <w:rPr>
          <w:rFonts w:ascii="Times New Roman" w:hAnsi="Times New Roman"/>
          <w:sz w:val="24"/>
          <w:szCs w:val="24"/>
        </w:rPr>
      </w:pPr>
    </w:p>
    <w:p w14:paraId="077EFB8B" w14:textId="77777777" w:rsidR="003F0F67" w:rsidRPr="002F4C86" w:rsidRDefault="003F0F67" w:rsidP="003F0F67">
      <w:pPr>
        <w:tabs>
          <w:tab w:val="left" w:pos="3969"/>
        </w:tabs>
        <w:spacing w:after="0" w:line="240" w:lineRule="auto"/>
        <w:ind w:left="4253" w:right="425" w:hanging="2977"/>
        <w:jc w:val="both"/>
        <w:rPr>
          <w:rFonts w:ascii="Times New Roman" w:hAnsi="Times New Roman"/>
          <w:sz w:val="24"/>
          <w:szCs w:val="24"/>
          <w:lang w:eastAsia="id-ID"/>
        </w:rPr>
      </w:pPr>
    </w:p>
    <w:p w14:paraId="2D84A930" w14:textId="77777777" w:rsidR="003F0F67" w:rsidRPr="002F4C86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555B57ED" w14:textId="77777777" w:rsidR="003F0F67" w:rsidRPr="002F4C86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2C48EF7F" w14:textId="77777777" w:rsidR="003F0F67" w:rsidRPr="002F4C86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  <w:r w:rsidRPr="002F4C86">
        <w:rPr>
          <w:rFonts w:ascii="Times New Roman" w:hAnsi="Times New Roman"/>
          <w:sz w:val="24"/>
          <w:szCs w:val="24"/>
          <w:lang w:eastAsia="id-ID"/>
        </w:rPr>
        <w:t>Nilai</w:t>
      </w:r>
      <w:r w:rsidRPr="002F4C86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2F4C86">
        <w:rPr>
          <w:rFonts w:ascii="Times New Roman" w:hAnsi="Times New Roman"/>
          <w:sz w:val="24"/>
          <w:szCs w:val="24"/>
          <w:lang w:eastAsia="id-ID"/>
        </w:rPr>
        <w:tab/>
        <w:t>…………… ( ………………………………… )</w:t>
      </w:r>
    </w:p>
    <w:p w14:paraId="0518B129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1F511317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04561EBE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76E61A24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7485BCFA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5F06D3C5" w14:textId="77777777" w:rsidR="00105764" w:rsidRPr="002F4C86" w:rsidRDefault="00105764" w:rsidP="00105764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val="en-US" w:eastAsia="id-ID"/>
        </w:rPr>
      </w:pPr>
      <w:r w:rsidRPr="002F4C86">
        <w:rPr>
          <w:rFonts w:ascii="Times New Roman" w:hAnsi="Times New Roman"/>
          <w:sz w:val="24"/>
          <w:szCs w:val="24"/>
          <w:lang w:eastAsia="id-ID"/>
        </w:rPr>
        <w:t xml:space="preserve">  </w:t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>Bogor,</w:t>
      </w:r>
      <w:r>
        <w:rPr>
          <w:rFonts w:ascii="Times New Roman" w:hAnsi="Times New Roman"/>
          <w:sz w:val="24"/>
          <w:szCs w:val="24"/>
          <w:lang w:eastAsia="id-ID"/>
        </w:rPr>
        <w:t xml:space="preserve"> </w:t>
      </w:r>
      <w:r w:rsidRPr="00105764">
        <w:rPr>
          <w:rFonts w:ascii="Times New Roman" w:hAnsi="Times New Roman"/>
          <w:sz w:val="24"/>
          <w:szCs w:val="24"/>
          <w:lang w:eastAsia="id-ID"/>
        </w:rPr>
        <w:t>${tanggal}</w:t>
      </w:r>
      <w:r w:rsidRPr="002F4C86">
        <w:rPr>
          <w:rFonts w:ascii="Times New Roman" w:hAnsi="Times New Roman"/>
          <w:sz w:val="24"/>
          <w:szCs w:val="24"/>
          <w:lang w:val="en-US" w:eastAsia="id-ID"/>
        </w:rPr>
        <w:t xml:space="preserve">  </w:t>
      </w:r>
    </w:p>
    <w:p w14:paraId="23F706C8" w14:textId="77777777" w:rsidR="00105764" w:rsidRPr="002F4C86" w:rsidRDefault="00105764" w:rsidP="00105764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  <w:t>Penilai,</w:t>
      </w:r>
    </w:p>
    <w:p w14:paraId="56CBF4CE" w14:textId="77777777" w:rsidR="00105764" w:rsidRDefault="00000000" w:rsidP="00105764">
      <w:pPr>
        <w:spacing w:after="0" w:line="240" w:lineRule="auto"/>
        <w:ind w:right="1559"/>
        <w:rPr>
          <w:rFonts w:ascii="Times New Roman" w:hAnsi="Times New Roman"/>
          <w:sz w:val="24"/>
          <w:szCs w:val="24"/>
          <w:lang w:val="en-US" w:eastAsia="id-ID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pict w14:anchorId="26990823">
          <v:shape id="_x0000_s1069" type="#_x0000_t75" style="position:absolute;margin-left:-15.2pt;margin-top:-24.25pt;width:36pt;height:401.25pt;z-index:15;visibility:visible">
            <v:imagedata r:id="rId7" o:title="" croptop="36095f" cropleft="1086f" cropright="61123f"/>
            <w10:wrap type="square"/>
          </v:shape>
        </w:pict>
      </w:r>
      <w:r>
        <w:rPr>
          <w:rFonts w:ascii="Times New Roman" w:hAnsi="Times New Roman"/>
          <w:noProof/>
          <w:sz w:val="24"/>
          <w:szCs w:val="24"/>
          <w:lang w:val="en-US"/>
        </w:rPr>
        <w:pict w14:anchorId="57D9F131">
          <v:shape id="_x0000_s1070" type="#_x0000_t75" style="position:absolute;margin-left:456.95pt;margin-top:240pt;width:51pt;height:43.5pt;z-index:-1" wrapcoords="15882 372 5400 2607 0 4469 -318 10800 3812 18248 4129 21228 16518 21228 17471 18248 21282 11917 21282 9310 20965 6331 17471 372 15882 372">
            <v:imagedata r:id="rId8" o:title=""/>
            <w10:wrap type="tight"/>
          </v:shape>
        </w:pict>
      </w:r>
    </w:p>
    <w:p w14:paraId="697B6DFB" w14:textId="77777777" w:rsidR="00105764" w:rsidRDefault="00105764" w:rsidP="00105764">
      <w:pPr>
        <w:spacing w:after="0" w:line="240" w:lineRule="auto"/>
        <w:ind w:right="1559"/>
        <w:rPr>
          <w:rFonts w:ascii="Times New Roman" w:hAnsi="Times New Roman"/>
          <w:sz w:val="24"/>
          <w:szCs w:val="24"/>
          <w:lang w:val="en-US" w:eastAsia="id-ID"/>
        </w:rPr>
      </w:pPr>
    </w:p>
    <w:p w14:paraId="3F372CA5" w14:textId="77777777" w:rsidR="00105764" w:rsidRDefault="00105764" w:rsidP="00105764">
      <w:pPr>
        <w:spacing w:after="0" w:line="240" w:lineRule="auto"/>
        <w:ind w:right="1559"/>
        <w:rPr>
          <w:rFonts w:ascii="Times New Roman" w:hAnsi="Times New Roman"/>
          <w:sz w:val="24"/>
          <w:szCs w:val="24"/>
          <w:lang w:val="en-US" w:eastAsia="id-ID"/>
        </w:rPr>
      </w:pPr>
    </w:p>
    <w:p w14:paraId="42B89673" w14:textId="77777777" w:rsidR="00105764" w:rsidRDefault="00105764" w:rsidP="00105764">
      <w:pPr>
        <w:spacing w:after="0" w:line="240" w:lineRule="auto"/>
        <w:ind w:right="1559"/>
        <w:rPr>
          <w:rFonts w:ascii="Times New Roman" w:hAnsi="Times New Roman"/>
          <w:sz w:val="24"/>
          <w:szCs w:val="24"/>
          <w:lang w:val="en-US" w:eastAsia="id-ID"/>
        </w:rPr>
      </w:pPr>
    </w:p>
    <w:p w14:paraId="3E7091D2" w14:textId="22A0E853" w:rsidR="00105764" w:rsidRPr="00105764" w:rsidRDefault="00105764" w:rsidP="00105764">
      <w:pPr>
        <w:tabs>
          <w:tab w:val="left" w:pos="5760"/>
        </w:tabs>
        <w:spacing w:after="0" w:line="240" w:lineRule="auto"/>
        <w:ind w:right="1559"/>
        <w:rPr>
          <w:rFonts w:ascii="Times New Roman" w:hAnsi="Times New Roman"/>
          <w:sz w:val="24"/>
          <w:szCs w:val="24"/>
          <w:lang w:eastAsia="id-ID"/>
        </w:rPr>
      </w:pPr>
      <w:r>
        <w:rPr>
          <w:rFonts w:ascii="Times New Roman" w:hAnsi="Times New Roman"/>
          <w:sz w:val="24"/>
          <w:szCs w:val="24"/>
          <w:lang w:val="en-US" w:eastAsia="id-ID"/>
        </w:rPr>
        <w:tab/>
      </w:r>
      <w:r w:rsidRPr="00105764">
        <w:rPr>
          <w:rFonts w:ascii="Times New Roman" w:hAnsi="Times New Roman"/>
          <w:sz w:val="24"/>
          <w:szCs w:val="24"/>
          <w:lang w:val="en-US" w:eastAsia="id-ID"/>
        </w:rPr>
        <w:t>${</w:t>
      </w:r>
      <w:proofErr w:type="spellStart"/>
      <w:r w:rsidRPr="00105764">
        <w:rPr>
          <w:rFonts w:ascii="Times New Roman" w:hAnsi="Times New Roman"/>
          <w:sz w:val="24"/>
          <w:szCs w:val="24"/>
          <w:lang w:val="en-US" w:eastAsia="id-ID"/>
        </w:rPr>
        <w:t>nama_pembimbing_</w:t>
      </w:r>
      <w:r>
        <w:rPr>
          <w:rFonts w:ascii="Times New Roman" w:hAnsi="Times New Roman"/>
          <w:sz w:val="24"/>
          <w:szCs w:val="24"/>
          <w:lang w:val="en-US" w:eastAsia="id-ID"/>
        </w:rPr>
        <w:t>anggota</w:t>
      </w:r>
      <w:proofErr w:type="spellEnd"/>
      <w:r w:rsidRPr="00105764">
        <w:rPr>
          <w:rFonts w:ascii="Times New Roman" w:hAnsi="Times New Roman"/>
          <w:sz w:val="24"/>
          <w:szCs w:val="24"/>
          <w:lang w:val="en-US" w:eastAsia="id-ID"/>
        </w:rPr>
        <w:t>}</w:t>
      </w:r>
    </w:p>
    <w:p w14:paraId="485AB693" w14:textId="77777777" w:rsidR="00105764" w:rsidRPr="002F4C86" w:rsidRDefault="00105764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61697684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25F4A316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35214382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582794C3" w14:textId="3440F17D" w:rsidR="003F0F67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val="en-US" w:eastAsia="id-ID"/>
        </w:rPr>
      </w:pP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val="en-US" w:eastAsia="id-ID"/>
        </w:rPr>
        <w:t xml:space="preserve">                    </w:t>
      </w:r>
      <w:r w:rsidRPr="002F4C86">
        <w:rPr>
          <w:rFonts w:ascii="Times New Roman" w:hAnsi="Times New Roman"/>
          <w:sz w:val="24"/>
          <w:szCs w:val="24"/>
          <w:lang w:eastAsia="id-ID"/>
        </w:rPr>
        <w:t xml:space="preserve">   </w:t>
      </w:r>
      <w:r w:rsidRPr="002F4C86">
        <w:rPr>
          <w:rFonts w:ascii="Times New Roman" w:hAnsi="Times New Roman"/>
          <w:sz w:val="24"/>
          <w:szCs w:val="24"/>
          <w:lang w:val="en-US" w:eastAsia="id-ID"/>
        </w:rPr>
        <w:t xml:space="preserve">  </w:t>
      </w:r>
    </w:p>
    <w:p w14:paraId="0182E212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15278F3A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29AE70E0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242D0753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6E7EB0FC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0D58B417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1F018DE1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4102F642" w14:textId="1A56E6D4" w:rsidR="003F0F67" w:rsidRPr="00105764" w:rsidRDefault="00890CB4" w:rsidP="00105764">
      <w:pPr>
        <w:tabs>
          <w:tab w:val="left" w:pos="3840"/>
        </w:tabs>
        <w:rPr>
          <w:rFonts w:ascii="Times New Roman" w:hAnsi="Times New Roman"/>
          <w:sz w:val="24"/>
          <w:szCs w:val="24"/>
          <w:lang w:val="en-US" w:eastAsia="id-ID"/>
        </w:rPr>
      </w:pPr>
      <w:r>
        <w:rPr>
          <w:rFonts w:ascii="Times New Roman" w:hAnsi="Times New Roman"/>
          <w:sz w:val="24"/>
          <w:szCs w:val="24"/>
          <w:lang w:val="en-US" w:eastAsia="id-ID"/>
        </w:rPr>
        <w:br w:type="page"/>
      </w:r>
      <w:r w:rsidR="00000000">
        <w:rPr>
          <w:rFonts w:ascii="Times New Roman" w:hAnsi="Times New Roman"/>
          <w:noProof/>
          <w:sz w:val="24"/>
          <w:szCs w:val="24"/>
          <w:lang w:val="en-US"/>
        </w:rPr>
        <w:lastRenderedPageBreak/>
        <w:pict w14:anchorId="450A3B8B">
          <v:shape id="_x0000_s1059" type="#_x0000_t75" alt="Description: ppri662013_statuta_LOGO" style="position:absolute;margin-left:-14.15pt;margin-top:18.4pt;width:57pt;height:57pt;z-index:10;visibility:visible">
            <v:imagedata r:id="rId5" o:title="ppri662013_statuta_LOGO"/>
            <w10:wrap type="square"/>
          </v:shape>
        </w:pict>
      </w:r>
    </w:p>
    <w:p w14:paraId="29AE1A9E" w14:textId="77777777" w:rsidR="003F0F67" w:rsidRPr="00545318" w:rsidRDefault="00000000" w:rsidP="003F0F67">
      <w:pPr>
        <w:rPr>
          <w:rFonts w:ascii="Times New Roman" w:hAnsi="Times New Roman"/>
          <w:sz w:val="24"/>
          <w:szCs w:val="24"/>
        </w:rPr>
      </w:pPr>
      <w:r>
        <w:rPr>
          <w:rFonts w:cs="Calibri"/>
          <w:noProof/>
          <w:sz w:val="24"/>
          <w:szCs w:val="24"/>
          <w:lang w:val="en-US"/>
        </w:rPr>
        <w:pict w14:anchorId="349B208F">
          <v:shape id="_x0000_s1062" type="#_x0000_t202" style="position:absolute;margin-left:321.5pt;margin-top:6.1pt;width:200.15pt;height:66.05pt;z-index:1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" stroked="f">
            <v:textbox>
              <w:txbxContent>
                <w:p w14:paraId="5FF37FC3" w14:textId="77777777" w:rsidR="003F0F67" w:rsidRPr="00DE0D2D" w:rsidRDefault="003F0F67" w:rsidP="003F0F67">
                  <w:pPr>
                    <w:spacing w:after="0" w:line="240" w:lineRule="auto"/>
                    <w:rPr>
                      <w:rFonts w:ascii="Barmeno Regular" w:hAnsi="Barmeno Regular" w:cs="Calibri"/>
                      <w:b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b/>
                      <w:sz w:val="20"/>
                      <w:szCs w:val="16"/>
                    </w:rPr>
                    <w:t>DEPARTEMEN SILVIKULTUR</w:t>
                  </w:r>
                </w:p>
                <w:p w14:paraId="1B7943C5" w14:textId="77777777" w:rsidR="003F0F67" w:rsidRPr="00DE0D2D" w:rsidRDefault="003F0F67" w:rsidP="003F0F67">
                  <w:pPr>
                    <w:spacing w:after="0" w:line="240" w:lineRule="auto"/>
                    <w:rPr>
                      <w:rFonts w:ascii="Barmeno Regular" w:hAnsi="Barmeno Regular" w:cs="Calibri"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>Kampus IPB Dramaga, Bogor 16680</w:t>
                  </w:r>
                </w:p>
                <w:p w14:paraId="16298D93" w14:textId="77777777" w:rsidR="003F0F67" w:rsidRPr="00DE0D2D" w:rsidRDefault="003F0F67" w:rsidP="003F0F67">
                  <w:pPr>
                    <w:tabs>
                      <w:tab w:val="left" w:pos="851"/>
                    </w:tabs>
                    <w:spacing w:after="0" w:line="240" w:lineRule="auto"/>
                    <w:rPr>
                      <w:rFonts w:ascii="Barmeno Regular" w:hAnsi="Barmeno Regular" w:cs="Calibri"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>Telepon</w:t>
                  </w: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ab/>
                    <w:t>+62 251 862 6806</w:t>
                  </w:r>
                </w:p>
                <w:p w14:paraId="5328EBEF" w14:textId="77777777" w:rsidR="003F0F67" w:rsidRPr="00DE0D2D" w:rsidRDefault="003F0F67" w:rsidP="003F0F67">
                  <w:pPr>
                    <w:tabs>
                      <w:tab w:val="left" w:pos="851"/>
                    </w:tabs>
                    <w:spacing w:after="0" w:line="240" w:lineRule="auto"/>
                    <w:rPr>
                      <w:rFonts w:ascii="Barmeno Regular" w:hAnsi="Barmeno Regular" w:cs="Calibri"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>Facsimile</w:t>
                  </w: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ab/>
                    <w:t>+62 251 862 6886</w:t>
                  </w:r>
                </w:p>
                <w:p w14:paraId="63F01E1E" w14:textId="77777777" w:rsidR="003F0F67" w:rsidRPr="009C3ACB" w:rsidRDefault="003F0F67" w:rsidP="003F0F67">
                  <w:pPr>
                    <w:tabs>
                      <w:tab w:val="left" w:pos="851"/>
                    </w:tabs>
                    <w:spacing w:after="0" w:line="240" w:lineRule="auto"/>
                    <w:rPr>
                      <w:rFonts w:ascii="Barmeno Regular" w:hAnsi="Barmeno Regular" w:cs="Calibri"/>
                      <w:color w:val="0070C0"/>
                      <w:sz w:val="16"/>
                      <w:szCs w:val="16"/>
                      <w:u w:val="single"/>
                    </w:rPr>
                  </w:pPr>
                  <w:hyperlink r:id="rId10" w:history="1">
                    <w:r w:rsidRPr="009C3ACB">
                      <w:rPr>
                        <w:rFonts w:ascii="Barmeno Regular" w:hAnsi="Barmeno Regular" w:cs="Calibri"/>
                        <w:color w:val="0070C0"/>
                        <w:sz w:val="16"/>
                        <w:szCs w:val="16"/>
                        <w:u w:val="single"/>
                      </w:rPr>
                      <w:t>silvikultur@apps.ipb.ac.id</w:t>
                    </w:r>
                  </w:hyperlink>
                  <w:r w:rsidRPr="009C3ACB">
                    <w:rPr>
                      <w:rFonts w:ascii="Barmeno Regular" w:hAnsi="Barmeno Regular" w:cs="Calibri"/>
                      <w:sz w:val="16"/>
                      <w:szCs w:val="16"/>
                    </w:rPr>
                    <w:t xml:space="preserve">  </w:t>
                  </w:r>
                  <w:r w:rsidRPr="009C3ACB">
                    <w:rPr>
                      <w:rFonts w:ascii="Barmeno Regular" w:hAnsi="Barmeno Regular" w:cs="Calibri"/>
                      <w:color w:val="0070C0"/>
                      <w:sz w:val="16"/>
                      <w:szCs w:val="16"/>
                      <w:u w:val="single"/>
                    </w:rPr>
                    <w:t>silvikultur.fahutan.ipb.ac.id</w:t>
                  </w:r>
                </w:p>
                <w:p w14:paraId="0DC04D21" w14:textId="77777777" w:rsidR="003F0F67" w:rsidRPr="00DE0D2D" w:rsidRDefault="003F0F67" w:rsidP="003F0F67">
                  <w:pPr>
                    <w:spacing w:after="0"/>
                    <w:rPr>
                      <w:rFonts w:ascii="Barmeno Regular" w:hAnsi="Barmeno Regular" w:cs="Calibri"/>
                      <w:sz w:val="16"/>
                      <w:szCs w:val="16"/>
                    </w:rPr>
                  </w:pPr>
                  <w:r w:rsidRPr="00412C34">
                    <w:rPr>
                      <w:rFonts w:ascii="Barmeno Regular" w:hAnsi="Barmeno Regular"/>
                    </w:rPr>
                    <w:t>silvikultur.fahutan.ipb.ac.id</w:t>
                  </w:r>
                  <w:r w:rsidRPr="00DE0D2D">
                    <w:rPr>
                      <w:rFonts w:ascii="Barmeno Regular" w:hAnsi="Barmeno Regular" w:cs="Calibri"/>
                      <w:sz w:val="16"/>
                      <w:szCs w:val="16"/>
                    </w:rPr>
                    <w:t xml:space="preserve">    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  <w:lang w:val="en-US"/>
        </w:rPr>
        <w:pict w14:anchorId="3E3CD85A">
          <v:shape id="_x0000_s1060" type="#_x0000_t202" style="position:absolute;margin-left:-3.95pt;margin-top:1.6pt;width:317.85pt;height:66.1pt;z-index:1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" stroked="f">
            <v:textbox>
              <w:txbxContent>
                <w:p w14:paraId="44E9C347" w14:textId="77777777" w:rsidR="003F0F67" w:rsidRPr="009C3ACB" w:rsidRDefault="003F0F67" w:rsidP="003F0F67">
                  <w:pPr>
                    <w:spacing w:after="0" w:line="240" w:lineRule="auto"/>
                    <w:rPr>
                      <w:rFonts w:ascii="Barmeno Regular" w:hAnsi="Barmeno Regular"/>
                      <w:bCs/>
                      <w:spacing w:val="4"/>
                      <w:sz w:val="20"/>
                      <w:szCs w:val="20"/>
                      <w:lang w:val="en-US"/>
                    </w:rPr>
                  </w:pPr>
                  <w:r w:rsidRPr="009C3ACB">
                    <w:rPr>
                      <w:rFonts w:ascii="Barmeno Regular" w:hAnsi="Barmeno Regular"/>
                      <w:bCs/>
                      <w:spacing w:val="4"/>
                      <w:sz w:val="20"/>
                      <w:szCs w:val="20"/>
                      <w:lang w:val="en-US"/>
                    </w:rPr>
                    <w:t>KEMENTERIAN PENDIDIKAN, KEBUDAYAAN, RISET, DAN TEKNOLOGI</w:t>
                  </w:r>
                </w:p>
                <w:p w14:paraId="56F54439" w14:textId="77777777" w:rsidR="003F0F67" w:rsidRPr="00617067" w:rsidRDefault="003F0F67" w:rsidP="003F0F67">
                  <w:pPr>
                    <w:spacing w:after="0" w:line="240" w:lineRule="auto"/>
                    <w:rPr>
                      <w:rFonts w:ascii="Barmeno Regular" w:hAnsi="Barmeno Regular"/>
                      <w:b/>
                      <w:sz w:val="46"/>
                      <w:szCs w:val="46"/>
                    </w:rPr>
                  </w:pPr>
                  <w:r w:rsidRPr="00617067">
                    <w:rPr>
                      <w:rFonts w:ascii="Barmeno Regular" w:hAnsi="Barmeno Regular"/>
                      <w:b/>
                      <w:sz w:val="46"/>
                      <w:szCs w:val="46"/>
                    </w:rPr>
                    <w:t>INSTITUT PERTANIAN BOGOR</w:t>
                  </w:r>
                </w:p>
                <w:p w14:paraId="1A4718D9" w14:textId="77777777" w:rsidR="003F0F67" w:rsidRPr="00DE0D2D" w:rsidRDefault="003F0F67" w:rsidP="003F0F67">
                  <w:pPr>
                    <w:spacing w:after="0" w:line="240" w:lineRule="auto"/>
                    <w:rPr>
                      <w:rFonts w:ascii="Barmeno Regular" w:hAnsi="Barmeno Regular"/>
                      <w:color w:val="808080"/>
                      <w:sz w:val="28"/>
                      <w:szCs w:val="28"/>
                    </w:rPr>
                  </w:pPr>
                  <w:r w:rsidRPr="00DE0D2D">
                    <w:rPr>
                      <w:rFonts w:ascii="Barmeno Regular" w:hAnsi="Barmeno Regular"/>
                      <w:color w:val="808080"/>
                      <w:sz w:val="28"/>
                      <w:szCs w:val="28"/>
                    </w:rPr>
                    <w:t>FAKULTAS KEHUTANAN DAN LINGKUNGAN</w:t>
                  </w:r>
                </w:p>
                <w:p w14:paraId="34910404" w14:textId="77777777" w:rsidR="003F0F67" w:rsidRPr="00617067" w:rsidRDefault="003F0F67" w:rsidP="003F0F67">
                  <w:pPr>
                    <w:spacing w:after="0" w:line="240" w:lineRule="auto"/>
                    <w:rPr>
                      <w:rFonts w:ascii="Barmeno Regular" w:hAnsi="Barmeno Regular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4"/>
          <w:szCs w:val="24"/>
          <w:lang w:val="en-US"/>
        </w:rPr>
        <w:pict w14:anchorId="3F44DCB2">
          <v:line id="_x0000_s1061" style="position:absolute;z-index:12;visibility:visible" from="318.55pt,11.35pt" to="318.55pt,6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" strokeweight=".03pt"/>
        </w:pict>
      </w:r>
    </w:p>
    <w:p w14:paraId="173FF4AB" w14:textId="77777777" w:rsidR="003F0F67" w:rsidRPr="00545318" w:rsidRDefault="003F0F67" w:rsidP="003F0F67">
      <w:pPr>
        <w:rPr>
          <w:rFonts w:ascii="Times New Roman" w:hAnsi="Times New Roman"/>
          <w:sz w:val="24"/>
          <w:szCs w:val="24"/>
        </w:rPr>
      </w:pPr>
    </w:p>
    <w:p w14:paraId="0B9A12B9" w14:textId="77777777" w:rsidR="003F0F67" w:rsidRDefault="003F0F67" w:rsidP="003F0F67">
      <w:pPr>
        <w:tabs>
          <w:tab w:val="right" w:pos="10037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30CD0B70" w14:textId="20AD97B5" w:rsidR="003F0F67" w:rsidRPr="00AE32EA" w:rsidRDefault="003F0F67" w:rsidP="003F0F67">
      <w:pPr>
        <w:spacing w:after="0" w:line="240" w:lineRule="auto"/>
        <w:ind w:left="1418" w:right="1559"/>
        <w:rPr>
          <w:rFonts w:ascii="Times New Roman" w:hAnsi="Times New Roman"/>
          <w:b/>
          <w:bCs/>
          <w:sz w:val="40"/>
          <w:szCs w:val="40"/>
          <w:lang w:eastAsia="id-ID"/>
        </w:rPr>
      </w:pPr>
      <w:r>
        <w:rPr>
          <w:rFonts w:cs="Calibri"/>
          <w:sz w:val="24"/>
          <w:szCs w:val="24"/>
          <w:lang w:eastAsia="id-ID"/>
        </w:rPr>
        <w:tab/>
      </w:r>
      <w:r>
        <w:rPr>
          <w:rFonts w:cs="Calibri"/>
          <w:sz w:val="24"/>
          <w:szCs w:val="24"/>
          <w:lang w:eastAsia="id-ID"/>
        </w:rPr>
        <w:tab/>
      </w:r>
      <w:r>
        <w:rPr>
          <w:rFonts w:cs="Calibri"/>
          <w:sz w:val="24"/>
          <w:szCs w:val="24"/>
          <w:lang w:eastAsia="id-ID"/>
        </w:rPr>
        <w:tab/>
      </w:r>
      <w:r>
        <w:rPr>
          <w:rFonts w:cs="Calibri"/>
          <w:sz w:val="24"/>
          <w:szCs w:val="24"/>
          <w:lang w:eastAsia="id-ID"/>
        </w:rPr>
        <w:tab/>
      </w:r>
      <w:r>
        <w:rPr>
          <w:rFonts w:cs="Calibri"/>
          <w:sz w:val="24"/>
          <w:szCs w:val="24"/>
          <w:lang w:eastAsia="id-ID"/>
        </w:rPr>
        <w:tab/>
      </w:r>
      <w:r w:rsidR="007D07FA">
        <w:rPr>
          <w:rFonts w:ascii="Times New Roman" w:hAnsi="Times New Roman"/>
          <w:b/>
          <w:bCs/>
          <w:sz w:val="40"/>
          <w:szCs w:val="40"/>
          <w:lang w:eastAsia="id-ID"/>
        </w:rPr>
        <w:t>K O L O K I U M</w:t>
      </w:r>
    </w:p>
    <w:p w14:paraId="453CA56C" w14:textId="77777777" w:rsidR="003F0F67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42A302FD" w14:textId="77777777" w:rsidR="003F0F67" w:rsidRPr="00475AAA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</w:pPr>
      <w:r w:rsidRPr="00475AAA"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  <w:t>Lembar Moderator</w:t>
      </w:r>
    </w:p>
    <w:p w14:paraId="02B68D30" w14:textId="77777777" w:rsidR="003F0F67" w:rsidRPr="00475AAA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b/>
          <w:bCs/>
          <w:sz w:val="24"/>
          <w:szCs w:val="24"/>
          <w:u w:val="single"/>
          <w:lang w:val="en-US" w:eastAsia="id-ID"/>
        </w:rPr>
      </w:pPr>
    </w:p>
    <w:p w14:paraId="305325C8" w14:textId="77777777" w:rsidR="003F0F67" w:rsidRPr="00D01729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00DD3E1B" w14:textId="77777777" w:rsidR="003F0F67" w:rsidRPr="00D01729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42A45120" w14:textId="77777777" w:rsidR="003F0F67" w:rsidRPr="00D01729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0B3B2BFE" w14:textId="77777777" w:rsidR="00105764" w:rsidRPr="006F5EEC" w:rsidRDefault="00105764" w:rsidP="00105764">
      <w:pPr>
        <w:tabs>
          <w:tab w:val="left" w:pos="3960"/>
          <w:tab w:val="left" w:pos="4253"/>
        </w:tabs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val="en-US" w:eastAsia="id-ID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>Nam</w:t>
      </w:r>
      <w:r w:rsidRPr="006F5EEC">
        <w:rPr>
          <w:rFonts w:ascii="Times New Roman" w:hAnsi="Times New Roman"/>
          <w:sz w:val="24"/>
          <w:szCs w:val="24"/>
          <w:lang w:val="en-US" w:eastAsia="id-ID"/>
        </w:rPr>
        <w:t>a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Pr="00105764">
        <w:rPr>
          <w:rFonts w:ascii="Times New Roman" w:hAnsi="Times New Roman"/>
          <w:sz w:val="24"/>
          <w:szCs w:val="24"/>
          <w:lang w:eastAsia="id-ID"/>
        </w:rPr>
        <w:t>${nama}</w:t>
      </w:r>
    </w:p>
    <w:p w14:paraId="78137661" w14:textId="77777777" w:rsidR="00105764" w:rsidRPr="006F5EEC" w:rsidRDefault="00105764" w:rsidP="00105764">
      <w:pPr>
        <w:tabs>
          <w:tab w:val="left" w:pos="3960"/>
          <w:tab w:val="left" w:pos="4253"/>
        </w:tabs>
        <w:spacing w:after="0" w:line="240" w:lineRule="auto"/>
        <w:ind w:left="556" w:firstLine="720"/>
        <w:rPr>
          <w:rFonts w:ascii="Times New Roman" w:eastAsia="Times New Roman" w:hAnsi="Times New Roman"/>
          <w:sz w:val="24"/>
          <w:szCs w:val="24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>NIM</w:t>
      </w:r>
      <w:r w:rsidRPr="006F5EEC">
        <w:rPr>
          <w:rFonts w:ascii="Times New Roman" w:hAnsi="Times New Roman"/>
          <w:sz w:val="24"/>
          <w:szCs w:val="24"/>
          <w:lang w:val="en-US" w:eastAsia="id-ID"/>
        </w:rPr>
        <w:t xml:space="preserve">            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Pr="00105764">
        <w:rPr>
          <w:rFonts w:ascii="Times New Roman" w:hAnsi="Times New Roman"/>
          <w:sz w:val="24"/>
          <w:szCs w:val="24"/>
          <w:lang w:eastAsia="id-ID"/>
        </w:rPr>
        <w:t>${</w:t>
      </w:r>
      <w:proofErr w:type="spellStart"/>
      <w:r w:rsidRPr="00105764">
        <w:rPr>
          <w:rFonts w:ascii="Times New Roman" w:hAnsi="Times New Roman"/>
          <w:sz w:val="24"/>
          <w:szCs w:val="24"/>
          <w:lang w:eastAsia="id-ID"/>
        </w:rPr>
        <w:t>nim</w:t>
      </w:r>
      <w:proofErr w:type="spellEnd"/>
      <w:r w:rsidRPr="00105764">
        <w:rPr>
          <w:rFonts w:ascii="Times New Roman" w:hAnsi="Times New Roman"/>
          <w:sz w:val="24"/>
          <w:szCs w:val="24"/>
          <w:lang w:eastAsia="id-ID"/>
        </w:rPr>
        <w:t>}</w:t>
      </w:r>
    </w:p>
    <w:p w14:paraId="1DB14F8A" w14:textId="77777777" w:rsidR="00105764" w:rsidRPr="006F5EEC" w:rsidRDefault="00105764" w:rsidP="00105764">
      <w:pPr>
        <w:tabs>
          <w:tab w:val="left" w:pos="3960"/>
          <w:tab w:val="left" w:pos="4253"/>
          <w:tab w:val="left" w:pos="6645"/>
        </w:tabs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val="en-US" w:eastAsia="id-ID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>Hari/Tanggal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Pr="00105764">
        <w:rPr>
          <w:rFonts w:ascii="Times New Roman" w:hAnsi="Times New Roman"/>
          <w:sz w:val="24"/>
          <w:szCs w:val="24"/>
          <w:lang w:eastAsia="id-ID"/>
        </w:rPr>
        <w:t>${</w:t>
      </w:r>
      <w:proofErr w:type="spellStart"/>
      <w:r w:rsidRPr="00105764">
        <w:rPr>
          <w:rFonts w:ascii="Times New Roman" w:hAnsi="Times New Roman"/>
          <w:sz w:val="24"/>
          <w:szCs w:val="24"/>
          <w:lang w:eastAsia="id-ID"/>
        </w:rPr>
        <w:t>hari_tanggal</w:t>
      </w:r>
      <w:proofErr w:type="spellEnd"/>
      <w:r w:rsidRPr="00105764">
        <w:rPr>
          <w:rFonts w:ascii="Times New Roman" w:hAnsi="Times New Roman"/>
          <w:sz w:val="24"/>
          <w:szCs w:val="24"/>
          <w:lang w:eastAsia="id-ID"/>
        </w:rPr>
        <w:t>}</w:t>
      </w:r>
    </w:p>
    <w:p w14:paraId="364534FA" w14:textId="77777777" w:rsidR="00105764" w:rsidRPr="006F5EEC" w:rsidRDefault="00105764" w:rsidP="00105764">
      <w:pPr>
        <w:tabs>
          <w:tab w:val="left" w:pos="3960"/>
          <w:tab w:val="left" w:pos="4253"/>
        </w:tabs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val="en-US" w:eastAsia="id-ID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>Waktu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Pr="00105764">
        <w:rPr>
          <w:rFonts w:ascii="Times New Roman" w:hAnsi="Times New Roman"/>
          <w:sz w:val="24"/>
          <w:szCs w:val="24"/>
          <w:lang w:eastAsia="id-ID"/>
        </w:rPr>
        <w:t>${waktu}</w:t>
      </w:r>
    </w:p>
    <w:p w14:paraId="180E3E7A" w14:textId="77777777" w:rsidR="00105764" w:rsidRPr="006F5EEC" w:rsidRDefault="00105764" w:rsidP="00105764">
      <w:pPr>
        <w:tabs>
          <w:tab w:val="left" w:pos="3960"/>
          <w:tab w:val="left" w:pos="4253"/>
        </w:tabs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  <w:proofErr w:type="spellStart"/>
      <w:r w:rsidRPr="006F5EEC">
        <w:rPr>
          <w:rFonts w:ascii="Times New Roman" w:hAnsi="Times New Roman"/>
          <w:sz w:val="24"/>
          <w:szCs w:val="24"/>
          <w:lang w:val="en-US" w:eastAsia="id-ID"/>
        </w:rPr>
        <w:t>Tempat</w:t>
      </w:r>
      <w:proofErr w:type="spellEnd"/>
      <w:r w:rsidRPr="006F5EEC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Pr="00105764">
        <w:rPr>
          <w:rFonts w:ascii="Times New Roman" w:hAnsi="Times New Roman"/>
          <w:sz w:val="24"/>
          <w:szCs w:val="24"/>
          <w:lang w:eastAsia="id-ID"/>
        </w:rPr>
        <w:t>${</w:t>
      </w:r>
      <w:r>
        <w:rPr>
          <w:rFonts w:ascii="Times New Roman" w:hAnsi="Times New Roman"/>
          <w:sz w:val="24"/>
          <w:szCs w:val="24"/>
          <w:lang w:eastAsia="id-ID"/>
        </w:rPr>
        <w:t>tempat</w:t>
      </w:r>
      <w:r w:rsidRPr="00105764">
        <w:rPr>
          <w:rFonts w:ascii="Times New Roman" w:hAnsi="Times New Roman"/>
          <w:sz w:val="24"/>
          <w:szCs w:val="24"/>
          <w:lang w:eastAsia="id-ID"/>
        </w:rPr>
        <w:t>}</w:t>
      </w:r>
    </w:p>
    <w:p w14:paraId="3E056C3C" w14:textId="757F981F" w:rsidR="003F0F67" w:rsidRPr="006F5EEC" w:rsidRDefault="00105764" w:rsidP="00105764">
      <w:pPr>
        <w:tabs>
          <w:tab w:val="left" w:pos="3960"/>
          <w:tab w:val="left" w:pos="4230"/>
        </w:tabs>
        <w:autoSpaceDE w:val="0"/>
        <w:autoSpaceDN w:val="0"/>
        <w:adjustRightInd w:val="0"/>
        <w:spacing w:after="0" w:line="240" w:lineRule="auto"/>
        <w:ind w:left="4230" w:hanging="2954"/>
        <w:rPr>
          <w:rFonts w:ascii="Times New Roman" w:hAnsi="Times New Roman"/>
          <w:sz w:val="24"/>
          <w:szCs w:val="24"/>
          <w:lang w:val="en-US"/>
        </w:rPr>
      </w:pPr>
      <w:r w:rsidRPr="006F5EEC">
        <w:rPr>
          <w:rFonts w:ascii="Times New Roman" w:hAnsi="Times New Roman"/>
          <w:sz w:val="24"/>
          <w:szCs w:val="24"/>
          <w:lang w:eastAsia="id-ID"/>
        </w:rPr>
        <w:t xml:space="preserve">Judul </w:t>
      </w:r>
      <w:r>
        <w:rPr>
          <w:rFonts w:ascii="Times New Roman" w:hAnsi="Times New Roman"/>
          <w:sz w:val="24"/>
          <w:szCs w:val="24"/>
          <w:lang w:eastAsia="id-ID"/>
        </w:rPr>
        <w:t>Proposal</w:t>
      </w:r>
      <w:r w:rsidRPr="006F5EEC">
        <w:rPr>
          <w:rFonts w:ascii="Times New Roman" w:hAnsi="Times New Roman"/>
          <w:sz w:val="24"/>
          <w:szCs w:val="24"/>
          <w:lang w:eastAsia="id-ID"/>
        </w:rPr>
        <w:t xml:space="preserve">        </w:t>
      </w:r>
      <w:r w:rsidRPr="006F5EEC">
        <w:rPr>
          <w:rFonts w:ascii="Times New Roman" w:hAnsi="Times New Roman"/>
          <w:sz w:val="24"/>
          <w:szCs w:val="24"/>
          <w:lang w:val="en-US" w:eastAsia="id-ID"/>
        </w:rPr>
        <w:t xml:space="preserve">     </w:t>
      </w:r>
      <w:r>
        <w:rPr>
          <w:rFonts w:ascii="Times New Roman" w:hAnsi="Times New Roman"/>
          <w:sz w:val="24"/>
          <w:szCs w:val="24"/>
          <w:lang w:val="en-US" w:eastAsia="id-ID"/>
        </w:rPr>
        <w:tab/>
      </w:r>
      <w:r w:rsidRPr="006F5EEC">
        <w:rPr>
          <w:rFonts w:ascii="Times New Roman" w:hAnsi="Times New Roman"/>
          <w:sz w:val="24"/>
          <w:szCs w:val="24"/>
          <w:lang w:eastAsia="id-ID"/>
        </w:rPr>
        <w:t>:</w:t>
      </w:r>
      <w:r w:rsidRPr="006F5EEC">
        <w:rPr>
          <w:rFonts w:ascii="Times New Roman" w:hAnsi="Times New Roman"/>
          <w:sz w:val="24"/>
          <w:szCs w:val="24"/>
          <w:lang w:eastAsia="id-ID"/>
        </w:rPr>
        <w:tab/>
      </w:r>
      <w:r w:rsidRPr="00105764">
        <w:rPr>
          <w:rFonts w:ascii="Times New Roman" w:hAnsi="Times New Roman"/>
          <w:sz w:val="24"/>
          <w:szCs w:val="24"/>
          <w:lang w:eastAsia="id-ID"/>
        </w:rPr>
        <w:t>${</w:t>
      </w:r>
      <w:proofErr w:type="spellStart"/>
      <w:r w:rsidRPr="00105764">
        <w:rPr>
          <w:rFonts w:ascii="Times New Roman" w:hAnsi="Times New Roman"/>
          <w:sz w:val="24"/>
          <w:szCs w:val="24"/>
          <w:lang w:eastAsia="id-ID"/>
        </w:rPr>
        <w:t>judul</w:t>
      </w:r>
      <w:r>
        <w:rPr>
          <w:rFonts w:ascii="Times New Roman" w:hAnsi="Times New Roman"/>
          <w:sz w:val="24"/>
          <w:szCs w:val="24"/>
          <w:lang w:eastAsia="id-ID"/>
        </w:rPr>
        <w:t>_proposal</w:t>
      </w:r>
      <w:proofErr w:type="spellEnd"/>
      <w:r w:rsidRPr="00105764">
        <w:rPr>
          <w:rFonts w:ascii="Times New Roman" w:hAnsi="Times New Roman"/>
          <w:sz w:val="24"/>
          <w:szCs w:val="24"/>
          <w:lang w:eastAsia="id-ID"/>
        </w:rPr>
        <w:t>}</w:t>
      </w:r>
      <w:r w:rsidR="003F0F67" w:rsidRPr="006F5EEC">
        <w:rPr>
          <w:rFonts w:ascii="Times New Roman" w:hAnsi="Times New Roman"/>
          <w:sz w:val="24"/>
          <w:szCs w:val="24"/>
          <w:lang w:eastAsia="id-ID"/>
        </w:rPr>
        <w:tab/>
      </w:r>
    </w:p>
    <w:p w14:paraId="711619ED" w14:textId="77777777" w:rsidR="003F0F67" w:rsidRPr="002F4C86" w:rsidRDefault="003F0F67" w:rsidP="003F0F67">
      <w:pPr>
        <w:tabs>
          <w:tab w:val="left" w:pos="3060"/>
          <w:tab w:val="left" w:pos="3420"/>
        </w:tabs>
        <w:spacing w:after="0" w:line="240" w:lineRule="auto"/>
        <w:ind w:left="3420" w:right="425" w:hanging="2144"/>
        <w:jc w:val="both"/>
        <w:rPr>
          <w:rFonts w:ascii="Times New Roman" w:hAnsi="Times New Roman"/>
          <w:sz w:val="24"/>
          <w:szCs w:val="24"/>
        </w:rPr>
      </w:pPr>
    </w:p>
    <w:p w14:paraId="77ED9B05" w14:textId="77777777" w:rsidR="003F0F67" w:rsidRPr="002F4C86" w:rsidRDefault="003F0F67" w:rsidP="003F0F67">
      <w:pPr>
        <w:tabs>
          <w:tab w:val="left" w:pos="3969"/>
        </w:tabs>
        <w:spacing w:after="0" w:line="240" w:lineRule="auto"/>
        <w:ind w:left="4253" w:right="425" w:hanging="2977"/>
        <w:jc w:val="both"/>
        <w:rPr>
          <w:rFonts w:ascii="Times New Roman" w:hAnsi="Times New Roman"/>
          <w:sz w:val="24"/>
          <w:szCs w:val="24"/>
          <w:lang w:eastAsia="id-ID"/>
        </w:rPr>
      </w:pPr>
    </w:p>
    <w:p w14:paraId="71610DD1" w14:textId="77777777" w:rsidR="003F0F67" w:rsidRPr="002F4C86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335C06A2" w14:textId="77777777" w:rsidR="003F0F67" w:rsidRPr="002F4C86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</w:p>
    <w:p w14:paraId="6C774A7E" w14:textId="77777777" w:rsidR="003F0F67" w:rsidRPr="002F4C86" w:rsidRDefault="003F0F67" w:rsidP="003F0F67">
      <w:pPr>
        <w:spacing w:after="0" w:line="240" w:lineRule="auto"/>
        <w:ind w:left="1418" w:right="1559" w:hanging="142"/>
        <w:rPr>
          <w:rFonts w:ascii="Times New Roman" w:hAnsi="Times New Roman"/>
          <w:sz w:val="24"/>
          <w:szCs w:val="24"/>
          <w:lang w:eastAsia="id-ID"/>
        </w:rPr>
      </w:pPr>
      <w:r w:rsidRPr="002F4C86">
        <w:rPr>
          <w:rFonts w:ascii="Times New Roman" w:hAnsi="Times New Roman"/>
          <w:sz w:val="24"/>
          <w:szCs w:val="24"/>
          <w:lang w:eastAsia="id-ID"/>
        </w:rPr>
        <w:t>Nilai</w:t>
      </w:r>
      <w:r w:rsidRPr="002F4C86">
        <w:rPr>
          <w:rFonts w:ascii="Times New Roman" w:hAnsi="Times New Roman"/>
          <w:sz w:val="24"/>
          <w:szCs w:val="24"/>
          <w:lang w:eastAsia="id-ID"/>
        </w:rPr>
        <w:tab/>
        <w:t>:</w:t>
      </w:r>
      <w:r w:rsidRPr="002F4C86">
        <w:rPr>
          <w:rFonts w:ascii="Times New Roman" w:hAnsi="Times New Roman"/>
          <w:sz w:val="24"/>
          <w:szCs w:val="24"/>
          <w:lang w:eastAsia="id-ID"/>
        </w:rPr>
        <w:tab/>
        <w:t>…………… ( ………………………………… )</w:t>
      </w:r>
    </w:p>
    <w:p w14:paraId="3771B537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2041D91F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19334172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5E627B51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0321C884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0F4264D2" w14:textId="77777777" w:rsidR="00105764" w:rsidRPr="002F4C86" w:rsidRDefault="00105764" w:rsidP="00105764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val="en-US" w:eastAsia="id-ID"/>
        </w:rPr>
      </w:pPr>
      <w:r w:rsidRPr="002F4C86">
        <w:rPr>
          <w:rFonts w:ascii="Times New Roman" w:hAnsi="Times New Roman"/>
          <w:sz w:val="24"/>
          <w:szCs w:val="24"/>
          <w:lang w:eastAsia="id-ID"/>
        </w:rPr>
        <w:t xml:space="preserve">  </w:t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>Bogor,</w:t>
      </w:r>
      <w:r>
        <w:rPr>
          <w:rFonts w:ascii="Times New Roman" w:hAnsi="Times New Roman"/>
          <w:sz w:val="24"/>
          <w:szCs w:val="24"/>
          <w:lang w:eastAsia="id-ID"/>
        </w:rPr>
        <w:t xml:space="preserve"> </w:t>
      </w:r>
      <w:r w:rsidRPr="00105764">
        <w:rPr>
          <w:rFonts w:ascii="Times New Roman" w:hAnsi="Times New Roman"/>
          <w:sz w:val="24"/>
          <w:szCs w:val="24"/>
          <w:lang w:eastAsia="id-ID"/>
        </w:rPr>
        <w:t>${tanggal}</w:t>
      </w:r>
      <w:r w:rsidRPr="002F4C86">
        <w:rPr>
          <w:rFonts w:ascii="Times New Roman" w:hAnsi="Times New Roman"/>
          <w:sz w:val="24"/>
          <w:szCs w:val="24"/>
          <w:lang w:val="en-US" w:eastAsia="id-ID"/>
        </w:rPr>
        <w:t xml:space="preserve">  </w:t>
      </w:r>
    </w:p>
    <w:p w14:paraId="01228889" w14:textId="77777777" w:rsidR="00105764" w:rsidRPr="002F4C86" w:rsidRDefault="00105764" w:rsidP="00105764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</w:r>
      <w:r>
        <w:rPr>
          <w:rFonts w:ascii="Times New Roman" w:hAnsi="Times New Roman"/>
          <w:sz w:val="24"/>
          <w:szCs w:val="24"/>
          <w:lang w:eastAsia="id-ID"/>
        </w:rPr>
        <w:tab/>
        <w:t>Penilai,</w:t>
      </w:r>
    </w:p>
    <w:p w14:paraId="24DCA4BF" w14:textId="77777777" w:rsidR="00105764" w:rsidRDefault="00000000" w:rsidP="00105764">
      <w:pPr>
        <w:spacing w:after="0" w:line="240" w:lineRule="auto"/>
        <w:ind w:right="1559"/>
        <w:rPr>
          <w:rFonts w:ascii="Times New Roman" w:hAnsi="Times New Roman"/>
          <w:sz w:val="24"/>
          <w:szCs w:val="24"/>
          <w:lang w:val="en-US" w:eastAsia="id-ID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w:pict w14:anchorId="173D8A8A">
          <v:shape id="_x0000_s1067" type="#_x0000_t75" style="position:absolute;margin-left:-15.2pt;margin-top:-24.25pt;width:36pt;height:401.25pt;z-index:14;visibility:visible">
            <v:imagedata r:id="rId7" o:title="" croptop="36095f" cropleft="1086f" cropright="61123f"/>
            <w10:wrap type="square"/>
          </v:shape>
        </w:pict>
      </w:r>
      <w:r>
        <w:rPr>
          <w:rFonts w:ascii="Times New Roman" w:hAnsi="Times New Roman"/>
          <w:noProof/>
          <w:sz w:val="24"/>
          <w:szCs w:val="24"/>
          <w:lang w:val="en-US"/>
        </w:rPr>
        <w:pict w14:anchorId="2EF8863B">
          <v:shape id="_x0000_s1068" type="#_x0000_t75" style="position:absolute;margin-left:456.95pt;margin-top:240pt;width:51pt;height:43.5pt;z-index:-2" wrapcoords="15882 372 5400 2607 0 4469 -318 10800 3812 18248 4129 21228 16518 21228 17471 18248 21282 11917 21282 9310 20965 6331 17471 372 15882 372">
            <v:imagedata r:id="rId8" o:title=""/>
            <w10:wrap type="tight"/>
          </v:shape>
        </w:pict>
      </w:r>
    </w:p>
    <w:p w14:paraId="3FA8F6F9" w14:textId="77777777" w:rsidR="00105764" w:rsidRDefault="00105764" w:rsidP="00105764">
      <w:pPr>
        <w:spacing w:after="0" w:line="240" w:lineRule="auto"/>
        <w:ind w:right="1559"/>
        <w:rPr>
          <w:rFonts w:ascii="Times New Roman" w:hAnsi="Times New Roman"/>
          <w:sz w:val="24"/>
          <w:szCs w:val="24"/>
          <w:lang w:val="en-US" w:eastAsia="id-ID"/>
        </w:rPr>
      </w:pPr>
    </w:p>
    <w:p w14:paraId="43F6DB90" w14:textId="77777777" w:rsidR="00105764" w:rsidRDefault="00105764" w:rsidP="00105764">
      <w:pPr>
        <w:spacing w:after="0" w:line="240" w:lineRule="auto"/>
        <w:ind w:right="1559"/>
        <w:rPr>
          <w:rFonts w:ascii="Times New Roman" w:hAnsi="Times New Roman"/>
          <w:sz w:val="24"/>
          <w:szCs w:val="24"/>
          <w:lang w:val="en-US" w:eastAsia="id-ID"/>
        </w:rPr>
      </w:pPr>
    </w:p>
    <w:p w14:paraId="32A22413" w14:textId="77777777" w:rsidR="00105764" w:rsidRDefault="00105764" w:rsidP="00105764">
      <w:pPr>
        <w:spacing w:after="0" w:line="240" w:lineRule="auto"/>
        <w:ind w:right="1559"/>
        <w:rPr>
          <w:rFonts w:ascii="Times New Roman" w:hAnsi="Times New Roman"/>
          <w:sz w:val="24"/>
          <w:szCs w:val="24"/>
          <w:lang w:val="en-US" w:eastAsia="id-ID"/>
        </w:rPr>
      </w:pPr>
    </w:p>
    <w:p w14:paraId="114EAFAB" w14:textId="7DB64356" w:rsidR="00105764" w:rsidRPr="00105764" w:rsidRDefault="00105764" w:rsidP="00105764">
      <w:pPr>
        <w:tabs>
          <w:tab w:val="left" w:pos="5760"/>
        </w:tabs>
        <w:spacing w:after="0" w:line="240" w:lineRule="auto"/>
        <w:ind w:right="1559"/>
        <w:rPr>
          <w:rFonts w:ascii="Times New Roman" w:hAnsi="Times New Roman"/>
          <w:sz w:val="24"/>
          <w:szCs w:val="24"/>
          <w:lang w:eastAsia="id-ID"/>
        </w:rPr>
      </w:pPr>
      <w:r>
        <w:rPr>
          <w:rFonts w:ascii="Times New Roman" w:hAnsi="Times New Roman"/>
          <w:sz w:val="24"/>
          <w:szCs w:val="24"/>
          <w:lang w:val="en-US" w:eastAsia="id-ID"/>
        </w:rPr>
        <w:tab/>
      </w:r>
      <w:r w:rsidRPr="00105764">
        <w:rPr>
          <w:rFonts w:ascii="Times New Roman" w:hAnsi="Times New Roman"/>
          <w:sz w:val="24"/>
          <w:szCs w:val="24"/>
          <w:lang w:val="en-US" w:eastAsia="id-ID"/>
        </w:rPr>
        <w:t>${</w:t>
      </w:r>
      <w:proofErr w:type="spellStart"/>
      <w:r w:rsidRPr="00105764">
        <w:rPr>
          <w:rFonts w:ascii="Times New Roman" w:hAnsi="Times New Roman"/>
          <w:sz w:val="24"/>
          <w:szCs w:val="24"/>
          <w:lang w:val="en-US" w:eastAsia="id-ID"/>
        </w:rPr>
        <w:t>nama_</w:t>
      </w:r>
      <w:r>
        <w:rPr>
          <w:rFonts w:ascii="Times New Roman" w:hAnsi="Times New Roman"/>
          <w:sz w:val="24"/>
          <w:szCs w:val="24"/>
          <w:lang w:val="en-US" w:eastAsia="id-ID"/>
        </w:rPr>
        <w:t>moderator</w:t>
      </w:r>
      <w:proofErr w:type="spellEnd"/>
      <w:r w:rsidRPr="00105764">
        <w:rPr>
          <w:rFonts w:ascii="Times New Roman" w:hAnsi="Times New Roman"/>
          <w:sz w:val="24"/>
          <w:szCs w:val="24"/>
          <w:lang w:val="en-US" w:eastAsia="id-ID"/>
        </w:rPr>
        <w:t>}</w:t>
      </w:r>
    </w:p>
    <w:p w14:paraId="0BF0F0A0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354BE41F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3B7B435E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02D43948" w14:textId="77777777" w:rsidR="003F0F67" w:rsidRPr="002F4C86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eastAsia="id-ID"/>
        </w:rPr>
      </w:pPr>
    </w:p>
    <w:p w14:paraId="22A62140" w14:textId="2B923433" w:rsidR="003F0F67" w:rsidRDefault="003F0F67" w:rsidP="003F0F67">
      <w:pPr>
        <w:spacing w:after="0" w:line="240" w:lineRule="auto"/>
        <w:ind w:left="1418" w:right="1559"/>
        <w:rPr>
          <w:rFonts w:ascii="Times New Roman" w:hAnsi="Times New Roman"/>
          <w:sz w:val="24"/>
          <w:szCs w:val="24"/>
          <w:lang w:val="en-US" w:eastAsia="id-ID"/>
        </w:rPr>
      </w:pP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eastAsia="id-ID"/>
        </w:rPr>
        <w:tab/>
      </w:r>
      <w:r w:rsidRPr="002F4C86">
        <w:rPr>
          <w:rFonts w:ascii="Times New Roman" w:hAnsi="Times New Roman"/>
          <w:sz w:val="24"/>
          <w:szCs w:val="24"/>
          <w:lang w:val="en-US" w:eastAsia="id-ID"/>
        </w:rPr>
        <w:t xml:space="preserve">                    </w:t>
      </w:r>
      <w:r w:rsidRPr="002F4C86">
        <w:rPr>
          <w:rFonts w:ascii="Times New Roman" w:hAnsi="Times New Roman"/>
          <w:sz w:val="24"/>
          <w:szCs w:val="24"/>
          <w:lang w:eastAsia="id-ID"/>
        </w:rPr>
        <w:t xml:space="preserve">   </w:t>
      </w:r>
      <w:r w:rsidRPr="002F4C86">
        <w:rPr>
          <w:rFonts w:ascii="Times New Roman" w:hAnsi="Times New Roman"/>
          <w:sz w:val="24"/>
          <w:szCs w:val="24"/>
          <w:lang w:val="en-US" w:eastAsia="id-ID"/>
        </w:rPr>
        <w:t xml:space="preserve">  </w:t>
      </w:r>
    </w:p>
    <w:p w14:paraId="5A566087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3EC20870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34CA9205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5A50A1C8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625B58EF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656FBC83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0A9FD8D1" w14:textId="77777777" w:rsidR="003F0F67" w:rsidRPr="003F0F67" w:rsidRDefault="003F0F67" w:rsidP="003F0F67">
      <w:pPr>
        <w:rPr>
          <w:rFonts w:ascii="Times New Roman" w:hAnsi="Times New Roman"/>
          <w:sz w:val="24"/>
          <w:szCs w:val="24"/>
          <w:lang w:val="en-US" w:eastAsia="id-ID"/>
        </w:rPr>
      </w:pPr>
    </w:p>
    <w:p w14:paraId="63ECBFCA" w14:textId="22E957CE" w:rsidR="003F0F67" w:rsidRPr="003F0F67" w:rsidRDefault="003F0F67" w:rsidP="003F0F67">
      <w:pPr>
        <w:tabs>
          <w:tab w:val="left" w:pos="3840"/>
        </w:tabs>
        <w:rPr>
          <w:rFonts w:ascii="Times New Roman" w:hAnsi="Times New Roman"/>
          <w:sz w:val="24"/>
          <w:szCs w:val="24"/>
          <w:lang w:val="en-US" w:eastAsia="id-ID"/>
        </w:rPr>
      </w:pPr>
    </w:p>
    <w:sectPr w:rsidR="003F0F67" w:rsidRPr="003F0F67" w:rsidSect="00937664">
      <w:pgSz w:w="11906" w:h="16838" w:code="9"/>
      <w:pgMar w:top="142" w:right="140" w:bottom="426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rmeno Regular">
    <w:altName w:val="Calibri"/>
    <w:panose1 w:val="00000000000000000000"/>
    <w:charset w:val="00"/>
    <w:family w:val="swiss"/>
    <w:notTrueType/>
    <w:pitch w:val="variable"/>
    <w:sig w:usb0="800000A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25B6"/>
    <w:multiLevelType w:val="hybridMultilevel"/>
    <w:tmpl w:val="E51262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72F99"/>
    <w:multiLevelType w:val="hybridMultilevel"/>
    <w:tmpl w:val="6E84594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7427902">
    <w:abstractNumId w:val="0"/>
  </w:num>
  <w:num w:numId="2" w16cid:durableId="1845438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520F"/>
    <w:rsid w:val="0000153F"/>
    <w:rsid w:val="00003A89"/>
    <w:rsid w:val="00007F47"/>
    <w:rsid w:val="000102CC"/>
    <w:rsid w:val="00013EAB"/>
    <w:rsid w:val="00021E7F"/>
    <w:rsid w:val="000477A4"/>
    <w:rsid w:val="000511C7"/>
    <w:rsid w:val="00053FF4"/>
    <w:rsid w:val="000570B5"/>
    <w:rsid w:val="00081816"/>
    <w:rsid w:val="00090A7E"/>
    <w:rsid w:val="00092A23"/>
    <w:rsid w:val="000A5BA6"/>
    <w:rsid w:val="000C58EE"/>
    <w:rsid w:val="000C5EA5"/>
    <w:rsid w:val="00105764"/>
    <w:rsid w:val="00121210"/>
    <w:rsid w:val="0012323C"/>
    <w:rsid w:val="001554FD"/>
    <w:rsid w:val="00157BF3"/>
    <w:rsid w:val="001740B0"/>
    <w:rsid w:val="00195EFB"/>
    <w:rsid w:val="001A0C14"/>
    <w:rsid w:val="001D26D8"/>
    <w:rsid w:val="00205987"/>
    <w:rsid w:val="00206D3E"/>
    <w:rsid w:val="00214C2C"/>
    <w:rsid w:val="00225CC0"/>
    <w:rsid w:val="002359AC"/>
    <w:rsid w:val="00240068"/>
    <w:rsid w:val="0028010D"/>
    <w:rsid w:val="002879BE"/>
    <w:rsid w:val="002B21F4"/>
    <w:rsid w:val="002C0E3A"/>
    <w:rsid w:val="002C1807"/>
    <w:rsid w:val="002C23FB"/>
    <w:rsid w:val="002D0852"/>
    <w:rsid w:val="002F4C86"/>
    <w:rsid w:val="0030299C"/>
    <w:rsid w:val="00320F59"/>
    <w:rsid w:val="00322B39"/>
    <w:rsid w:val="0036170E"/>
    <w:rsid w:val="003645DA"/>
    <w:rsid w:val="003652D3"/>
    <w:rsid w:val="003702C8"/>
    <w:rsid w:val="00376C39"/>
    <w:rsid w:val="00397722"/>
    <w:rsid w:val="003D6C1D"/>
    <w:rsid w:val="003E0691"/>
    <w:rsid w:val="003E0822"/>
    <w:rsid w:val="003F0F67"/>
    <w:rsid w:val="0040533C"/>
    <w:rsid w:val="004069B9"/>
    <w:rsid w:val="00412C34"/>
    <w:rsid w:val="00421E14"/>
    <w:rsid w:val="004336A0"/>
    <w:rsid w:val="00453006"/>
    <w:rsid w:val="0047241A"/>
    <w:rsid w:val="00475AAA"/>
    <w:rsid w:val="004934CC"/>
    <w:rsid w:val="004C64E2"/>
    <w:rsid w:val="004D657F"/>
    <w:rsid w:val="004E2A78"/>
    <w:rsid w:val="004F6509"/>
    <w:rsid w:val="00503BDB"/>
    <w:rsid w:val="00506340"/>
    <w:rsid w:val="00507BD1"/>
    <w:rsid w:val="00537131"/>
    <w:rsid w:val="00542F2F"/>
    <w:rsid w:val="00545318"/>
    <w:rsid w:val="0055363C"/>
    <w:rsid w:val="00561BB3"/>
    <w:rsid w:val="005D01A4"/>
    <w:rsid w:val="005F7675"/>
    <w:rsid w:val="006133FC"/>
    <w:rsid w:val="00617067"/>
    <w:rsid w:val="00635B50"/>
    <w:rsid w:val="0065145E"/>
    <w:rsid w:val="00654BFA"/>
    <w:rsid w:val="006579DA"/>
    <w:rsid w:val="006809DF"/>
    <w:rsid w:val="006F5EEC"/>
    <w:rsid w:val="006F619C"/>
    <w:rsid w:val="00700CB3"/>
    <w:rsid w:val="00703E53"/>
    <w:rsid w:val="00706329"/>
    <w:rsid w:val="00706C26"/>
    <w:rsid w:val="00713B97"/>
    <w:rsid w:val="00717416"/>
    <w:rsid w:val="00723A13"/>
    <w:rsid w:val="007279CE"/>
    <w:rsid w:val="007449D1"/>
    <w:rsid w:val="00751C6C"/>
    <w:rsid w:val="00760D8A"/>
    <w:rsid w:val="007731F1"/>
    <w:rsid w:val="00774DA9"/>
    <w:rsid w:val="007938F9"/>
    <w:rsid w:val="007A4F18"/>
    <w:rsid w:val="007C041A"/>
    <w:rsid w:val="007C0EDA"/>
    <w:rsid w:val="007D07FA"/>
    <w:rsid w:val="007E4138"/>
    <w:rsid w:val="00822608"/>
    <w:rsid w:val="00835B46"/>
    <w:rsid w:val="00836503"/>
    <w:rsid w:val="00851C60"/>
    <w:rsid w:val="008674F0"/>
    <w:rsid w:val="008733C1"/>
    <w:rsid w:val="00890CB4"/>
    <w:rsid w:val="008A69A1"/>
    <w:rsid w:val="008C71D6"/>
    <w:rsid w:val="008D1874"/>
    <w:rsid w:val="008D4603"/>
    <w:rsid w:val="008E1C0A"/>
    <w:rsid w:val="008F1263"/>
    <w:rsid w:val="00933FF8"/>
    <w:rsid w:val="00934698"/>
    <w:rsid w:val="00937664"/>
    <w:rsid w:val="00946EAE"/>
    <w:rsid w:val="0098463D"/>
    <w:rsid w:val="009C342B"/>
    <w:rsid w:val="009D5767"/>
    <w:rsid w:val="00A14497"/>
    <w:rsid w:val="00A367C5"/>
    <w:rsid w:val="00A75D62"/>
    <w:rsid w:val="00A832AB"/>
    <w:rsid w:val="00AA00BA"/>
    <w:rsid w:val="00AC5AAF"/>
    <w:rsid w:val="00AC72CF"/>
    <w:rsid w:val="00AD2663"/>
    <w:rsid w:val="00AE32EA"/>
    <w:rsid w:val="00AF1D81"/>
    <w:rsid w:val="00B04605"/>
    <w:rsid w:val="00B0536E"/>
    <w:rsid w:val="00B117F0"/>
    <w:rsid w:val="00B265A8"/>
    <w:rsid w:val="00B27A2C"/>
    <w:rsid w:val="00B47245"/>
    <w:rsid w:val="00B6127D"/>
    <w:rsid w:val="00B914EE"/>
    <w:rsid w:val="00B92344"/>
    <w:rsid w:val="00BC08BB"/>
    <w:rsid w:val="00BC36C1"/>
    <w:rsid w:val="00BD1FB1"/>
    <w:rsid w:val="00BE0F9C"/>
    <w:rsid w:val="00BF3067"/>
    <w:rsid w:val="00C36F5C"/>
    <w:rsid w:val="00C53032"/>
    <w:rsid w:val="00C75393"/>
    <w:rsid w:val="00C825CF"/>
    <w:rsid w:val="00C9227B"/>
    <w:rsid w:val="00C95016"/>
    <w:rsid w:val="00CA5E4D"/>
    <w:rsid w:val="00CA7B75"/>
    <w:rsid w:val="00CB755A"/>
    <w:rsid w:val="00CB79B1"/>
    <w:rsid w:val="00CD6FC8"/>
    <w:rsid w:val="00CE0872"/>
    <w:rsid w:val="00D01729"/>
    <w:rsid w:val="00D02DF8"/>
    <w:rsid w:val="00D10F5A"/>
    <w:rsid w:val="00D13E83"/>
    <w:rsid w:val="00D4048B"/>
    <w:rsid w:val="00D420D5"/>
    <w:rsid w:val="00D42DEA"/>
    <w:rsid w:val="00D54245"/>
    <w:rsid w:val="00D74660"/>
    <w:rsid w:val="00D77A3E"/>
    <w:rsid w:val="00D85A9F"/>
    <w:rsid w:val="00D8699B"/>
    <w:rsid w:val="00D95291"/>
    <w:rsid w:val="00DA0EB4"/>
    <w:rsid w:val="00DB0164"/>
    <w:rsid w:val="00DB652C"/>
    <w:rsid w:val="00DD73B6"/>
    <w:rsid w:val="00DE0D2D"/>
    <w:rsid w:val="00DE27CC"/>
    <w:rsid w:val="00DE5FDF"/>
    <w:rsid w:val="00DF39B7"/>
    <w:rsid w:val="00E00161"/>
    <w:rsid w:val="00E0502B"/>
    <w:rsid w:val="00E214C5"/>
    <w:rsid w:val="00E2460F"/>
    <w:rsid w:val="00E2521B"/>
    <w:rsid w:val="00E35C70"/>
    <w:rsid w:val="00E54B5E"/>
    <w:rsid w:val="00E61C86"/>
    <w:rsid w:val="00E85CD8"/>
    <w:rsid w:val="00E91EAE"/>
    <w:rsid w:val="00EA520F"/>
    <w:rsid w:val="00EA6F71"/>
    <w:rsid w:val="00ED571A"/>
    <w:rsid w:val="00EE7763"/>
    <w:rsid w:val="00F13A72"/>
    <w:rsid w:val="00F16271"/>
    <w:rsid w:val="00F27024"/>
    <w:rsid w:val="00F33468"/>
    <w:rsid w:val="00F52A7E"/>
    <w:rsid w:val="00F55A26"/>
    <w:rsid w:val="00F65540"/>
    <w:rsid w:val="00F761BC"/>
    <w:rsid w:val="00F93E49"/>
    <w:rsid w:val="00F93E84"/>
    <w:rsid w:val="00FB3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1"/>
    <o:shapelayout v:ext="edit">
      <o:idmap v:ext="edit" data="1"/>
    </o:shapelayout>
  </w:shapeDefaults>
  <w:decimalSymbol w:val="."/>
  <w:listSeparator w:val=","/>
  <w14:docId w14:val="43F58A3D"/>
  <w15:chartTrackingRefBased/>
  <w15:docId w15:val="{278DF05C-6471-424D-BCF2-1C1D4164B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764"/>
    <w:pPr>
      <w:spacing w:after="200" w:line="276" w:lineRule="auto"/>
    </w:pPr>
    <w:rPr>
      <w:sz w:val="22"/>
      <w:szCs w:val="22"/>
      <w:lang w:val="id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013EAB"/>
    <w:pPr>
      <w:ind w:left="720"/>
      <w:contextualSpacing/>
    </w:pPr>
  </w:style>
  <w:style w:type="character" w:styleId="Hyperlink">
    <w:name w:val="Hyperlink"/>
    <w:uiPriority w:val="99"/>
    <w:unhideWhenUsed/>
    <w:rsid w:val="0012323C"/>
    <w:rPr>
      <w:color w:val="0000FF"/>
      <w:u w:val="single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7731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uiPriority w:val="99"/>
    <w:semiHidden/>
    <w:rsid w:val="007731F1"/>
    <w:rPr>
      <w:rFonts w:ascii="Tahoma" w:hAnsi="Tahoma" w:cs="Tahoma"/>
      <w:sz w:val="16"/>
      <w:szCs w:val="16"/>
    </w:rPr>
  </w:style>
  <w:style w:type="paragraph" w:styleId="TidakAdaSpasi">
    <w:name w:val="No Spacing"/>
    <w:uiPriority w:val="1"/>
    <w:qFormat/>
    <w:rsid w:val="00240068"/>
    <w:rPr>
      <w:sz w:val="22"/>
      <w:szCs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6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5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0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1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1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ilvikultur@apps.ipb.ac.id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silvikultur@apps.ipb.ac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ilvikultur@apps.ipb.ac.id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Packages\Microsoft.MicrosoftEdge_8wekyb3d8bbwe\TempState\Downloads\KOP%20Surat-SVK2020-FKL_Baru%20(2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KOP Surat-SVK2020-FKL_Baru (2).dot</Template>
  <TotalTime>11</TotalTime>
  <Pages>3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Links>
    <vt:vector size="18" baseType="variant">
      <vt:variant>
        <vt:i4>786464</vt:i4>
      </vt:variant>
      <vt:variant>
        <vt:i4>6</vt:i4>
      </vt:variant>
      <vt:variant>
        <vt:i4>0</vt:i4>
      </vt:variant>
      <vt:variant>
        <vt:i4>5</vt:i4>
      </vt:variant>
      <vt:variant>
        <vt:lpwstr>mailto:silvikultur@apps.ipb.ac.id</vt:lpwstr>
      </vt:variant>
      <vt:variant>
        <vt:lpwstr/>
      </vt:variant>
      <vt:variant>
        <vt:i4>786464</vt:i4>
      </vt:variant>
      <vt:variant>
        <vt:i4>3</vt:i4>
      </vt:variant>
      <vt:variant>
        <vt:i4>0</vt:i4>
      </vt:variant>
      <vt:variant>
        <vt:i4>5</vt:i4>
      </vt:variant>
      <vt:variant>
        <vt:lpwstr>mailto:silvikultur@apps.ipb.ac.id</vt:lpwstr>
      </vt:variant>
      <vt:variant>
        <vt:lpwstr/>
      </vt:variant>
      <vt:variant>
        <vt:i4>786464</vt:i4>
      </vt:variant>
      <vt:variant>
        <vt:i4>0</vt:i4>
      </vt:variant>
      <vt:variant>
        <vt:i4>0</vt:i4>
      </vt:variant>
      <vt:variant>
        <vt:i4>5</vt:i4>
      </vt:variant>
      <vt:variant>
        <vt:lpwstr>mailto:silvikultur@apps.ipb.ac.id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RHEYNESTA HANNOVER</cp:lastModifiedBy>
  <cp:revision>8</cp:revision>
  <cp:lastPrinted>2020-07-22T21:00:00Z</cp:lastPrinted>
  <dcterms:created xsi:type="dcterms:W3CDTF">2026-08-11T13:40:00Z</dcterms:created>
  <dcterms:modified xsi:type="dcterms:W3CDTF">2026-08-11T07:08:00Z</dcterms:modified>
</cp:coreProperties>
</file>