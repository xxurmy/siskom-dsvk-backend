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F664" w14:textId="77777777" w:rsidR="00545318" w:rsidRDefault="00000000" w:rsidP="00E61C8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 w14:anchorId="565EFB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" o:spid="_x0000_s1045" type="#_x0000_t75" alt="Description: ppri662013_statuta_LOGO" style="position:absolute;margin-left:-14.15pt;margin-top:18.4pt;width:57pt;height:57pt;z-index:2;visibility:visible">
            <v:imagedata r:id="rId5" o:title="ppri662013_statuta_LOGO"/>
            <w10:wrap type="square"/>
          </v:shape>
        </w:pict>
      </w:r>
    </w:p>
    <w:p w14:paraId="07B31DFE" w14:textId="77777777" w:rsidR="00545318" w:rsidRPr="00545318" w:rsidRDefault="00000000" w:rsidP="00545318">
      <w:pPr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val="en-US"/>
        </w:rPr>
        <w:pict w14:anchorId="14D7A7D3"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margin-left:321.5pt;margin-top:6.1pt;width:200.15pt;height:66.05pt;z-index: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" stroked="f">
            <v:textbox>
              <w:txbxContent>
                <w:p w14:paraId="3C55DC0B" w14:textId="77777777" w:rsidR="009C342B" w:rsidRPr="00DE0D2D" w:rsidRDefault="009C342B" w:rsidP="009C342B">
                  <w:pPr>
                    <w:spacing w:after="0" w:line="240" w:lineRule="auto"/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  <w:t>DEPARTEMEN SILVIKULTUR</w:t>
                  </w:r>
                </w:p>
                <w:p w14:paraId="44E76039" w14:textId="77777777" w:rsidR="009C342B" w:rsidRPr="00DE0D2D" w:rsidRDefault="009C342B" w:rsidP="009C342B">
                  <w:pPr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Kampus IPB Dramaga, Bogor 16680</w:t>
                  </w:r>
                </w:p>
                <w:p w14:paraId="7B633675" w14:textId="77777777" w:rsidR="009C342B" w:rsidRPr="00DE0D2D" w:rsidRDefault="009C342B" w:rsidP="009C342B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Telepon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+62 251 862 6806</w:t>
                  </w:r>
                </w:p>
                <w:p w14:paraId="282D18D9" w14:textId="77777777" w:rsidR="009C342B" w:rsidRPr="00DE0D2D" w:rsidRDefault="009C342B" w:rsidP="009C342B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Facsimile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+62 251 862 6886</w:t>
                  </w:r>
                </w:p>
                <w:p w14:paraId="651EF780" w14:textId="77777777" w:rsidR="00412C34" w:rsidRPr="009C3ACB" w:rsidRDefault="00412C34" w:rsidP="00412C34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</w:pPr>
                  <w:hyperlink r:id="rId6" w:history="1">
                    <w:r w:rsidRPr="009C3ACB">
                      <w:rPr>
                        <w:rFonts w:ascii="Barmeno Regular" w:hAnsi="Barmeno Regular" w:cs="Calibri"/>
                        <w:color w:val="0070C0"/>
                        <w:sz w:val="16"/>
                        <w:szCs w:val="16"/>
                        <w:u w:val="single"/>
                      </w:rPr>
                      <w:t>silvikultur@apps.ipb.ac.id</w:t>
                    </w:r>
                  </w:hyperlink>
                  <w:r w:rsidRPr="009C3ACB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</w:t>
                  </w:r>
                  <w:r w:rsidRPr="009C3ACB"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  <w:t>silvikultur.fahutan.ipb.ac.id</w:t>
                  </w:r>
                </w:p>
                <w:p w14:paraId="7009CBF4" w14:textId="77777777" w:rsidR="009C342B" w:rsidRPr="00DE0D2D" w:rsidRDefault="00412C34" w:rsidP="009C342B">
                  <w:pPr>
                    <w:spacing w:after="0"/>
                    <w:rPr>
                      <w:rFonts w:ascii="Barmeno Regular" w:hAnsi="Barmeno Regular" w:cs="Calibri"/>
                      <w:sz w:val="16"/>
                      <w:szCs w:val="16"/>
                    </w:rPr>
                  </w:pPr>
                  <w:r w:rsidRPr="00412C34">
                    <w:rPr>
                      <w:rFonts w:ascii="Barmeno Regular" w:hAnsi="Barmeno Regular"/>
                    </w:rPr>
                    <w:t>silvikultur.fahutan.ipb.ac.id</w:t>
                  </w:r>
                  <w:r w:rsidR="009C342B" w:rsidRPr="00DE0D2D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  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304E0A64">
          <v:shape id="Text Box 2" o:spid="_x0000_s1046" type="#_x0000_t202" style="position:absolute;margin-left:-3.95pt;margin-top:1.6pt;width:317.85pt;height:66.1pt;z-index: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" stroked="f">
            <v:textbox>
              <w:txbxContent>
                <w:p w14:paraId="7D40B8AE" w14:textId="77777777" w:rsidR="00412C34" w:rsidRPr="009C3ACB" w:rsidRDefault="00412C34" w:rsidP="00412C34">
                  <w:pPr>
                    <w:spacing w:after="0" w:line="240" w:lineRule="auto"/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</w:pPr>
                  <w:r w:rsidRPr="009C3ACB"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  <w:t>KEMENTERIAN PENDIDIKAN, KEBUDAYAAN, RISET, DAN TEKNOLOGI</w:t>
                  </w:r>
                </w:p>
                <w:p w14:paraId="36F9EB7D" w14:textId="77777777" w:rsidR="009C342B" w:rsidRPr="00617067" w:rsidRDefault="009C342B" w:rsidP="009C342B">
                  <w:pPr>
                    <w:spacing w:after="0" w:line="240" w:lineRule="auto"/>
                    <w:rPr>
                      <w:rFonts w:ascii="Barmeno Regular" w:hAnsi="Barmeno Regular"/>
                      <w:b/>
                      <w:sz w:val="46"/>
                      <w:szCs w:val="46"/>
                    </w:rPr>
                  </w:pPr>
                  <w:r w:rsidRPr="00617067">
                    <w:rPr>
                      <w:rFonts w:ascii="Barmeno Regular" w:hAnsi="Barmeno Regular"/>
                      <w:b/>
                      <w:sz w:val="46"/>
                      <w:szCs w:val="46"/>
                    </w:rPr>
                    <w:t>INSTITUT PERTANIAN BOGOR</w:t>
                  </w:r>
                </w:p>
                <w:p w14:paraId="2CCBF30D" w14:textId="77777777" w:rsidR="009C342B" w:rsidRPr="00DE0D2D" w:rsidRDefault="009C342B" w:rsidP="009C342B">
                  <w:pPr>
                    <w:spacing w:after="0" w:line="240" w:lineRule="auto"/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</w:pPr>
                  <w:r w:rsidRPr="00DE0D2D"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  <w:t>FAKULTAS KEHUTANAN DAN LINGKUNGAN</w:t>
                  </w:r>
                </w:p>
                <w:p w14:paraId="27380EFE" w14:textId="77777777" w:rsidR="009C342B" w:rsidRPr="00617067" w:rsidRDefault="009C342B" w:rsidP="009C342B">
                  <w:pPr>
                    <w:spacing w:after="0" w:line="240" w:lineRule="auto"/>
                    <w:rPr>
                      <w:rFonts w:ascii="Barmeno Regular" w:hAnsi="Barmeno Regular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3CF175C5">
          <v:line id="Straight Connector 1" o:spid="_x0000_s1047" style="position:absolute;z-index:4;visibility:visible" from="318.55pt,11.35pt" to="318.55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" strokeweight=".03pt"/>
        </w:pict>
      </w:r>
    </w:p>
    <w:p w14:paraId="7D924D92" w14:textId="77777777" w:rsidR="00545318" w:rsidRPr="00545318" w:rsidRDefault="00545318" w:rsidP="00545318">
      <w:pPr>
        <w:rPr>
          <w:rFonts w:ascii="Times New Roman" w:hAnsi="Times New Roman"/>
          <w:sz w:val="24"/>
          <w:szCs w:val="24"/>
        </w:rPr>
      </w:pPr>
    </w:p>
    <w:p w14:paraId="70B6D1FF" w14:textId="77777777" w:rsidR="004E2A78" w:rsidRDefault="009C342B" w:rsidP="009C342B">
      <w:pPr>
        <w:tabs>
          <w:tab w:val="right" w:pos="1003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30A31C7F" w14:textId="77777777" w:rsidR="00946EAE" w:rsidRPr="00AE32EA" w:rsidRDefault="00AE32EA" w:rsidP="00F55A26">
      <w:pPr>
        <w:spacing w:after="0" w:line="240" w:lineRule="auto"/>
        <w:ind w:left="1418" w:right="1559"/>
        <w:rPr>
          <w:rFonts w:ascii="Times New Roman" w:hAnsi="Times New Roman"/>
          <w:b/>
          <w:bCs/>
          <w:sz w:val="40"/>
          <w:szCs w:val="40"/>
          <w:lang w:eastAsia="id-ID"/>
        </w:rPr>
      </w:pP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 w:rsidR="00A63B3E">
        <w:rPr>
          <w:rFonts w:ascii="Times New Roman" w:hAnsi="Times New Roman"/>
          <w:b/>
          <w:bCs/>
          <w:sz w:val="40"/>
          <w:szCs w:val="40"/>
          <w:lang w:eastAsia="id-ID"/>
        </w:rPr>
        <w:t>S E M I N A R</w:t>
      </w:r>
    </w:p>
    <w:p w14:paraId="7C890D86" w14:textId="77777777" w:rsidR="00D01729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30D8C245" w14:textId="77777777" w:rsidR="00475AAA" w:rsidRPr="00475AAA" w:rsidRDefault="00475AAA" w:rsidP="00475AAA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  <w:r w:rsidRPr="00475AAA"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 xml:space="preserve">Lembar </w:t>
      </w:r>
      <w:proofErr w:type="spellStart"/>
      <w:r w:rsidR="003F0F67"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>Pembimbing</w:t>
      </w:r>
      <w:proofErr w:type="spellEnd"/>
      <w:r w:rsidR="003F0F67"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 xml:space="preserve"> Utama</w:t>
      </w:r>
    </w:p>
    <w:p w14:paraId="06A19CD3" w14:textId="77777777" w:rsidR="00475AAA" w:rsidRPr="00475AAA" w:rsidRDefault="00475AAA" w:rsidP="00475AAA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</w:p>
    <w:p w14:paraId="0109F045" w14:textId="77777777" w:rsidR="00D01729" w:rsidRPr="00D01729" w:rsidRDefault="00D017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75534195" w14:textId="77777777" w:rsidR="00D01729" w:rsidRPr="00D01729" w:rsidRDefault="00D017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1607EC04" w14:textId="77777777" w:rsidR="00D01729" w:rsidRPr="00D01729" w:rsidRDefault="00D017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48F61046" w14:textId="77777777" w:rsidR="006F5EEC" w:rsidRPr="006F5EEC" w:rsidRDefault="006F5EEC" w:rsidP="007D07FA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Nam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>a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${nama}</w:t>
      </w:r>
    </w:p>
    <w:p w14:paraId="22DB1776" w14:textId="77777777" w:rsidR="006F5EEC" w:rsidRPr="006F5EEC" w:rsidRDefault="006F5EEC" w:rsidP="007D07FA">
      <w:pPr>
        <w:tabs>
          <w:tab w:val="left" w:pos="3960"/>
          <w:tab w:val="left" w:pos="4253"/>
        </w:tabs>
        <w:spacing w:after="0" w:line="240" w:lineRule="auto"/>
        <w:ind w:left="556" w:firstLine="720"/>
        <w:rPr>
          <w:rFonts w:ascii="Times New Roman" w:eastAsia="Times New Roman" w:hAnsi="Times New Roman"/>
          <w:sz w:val="24"/>
          <w:szCs w:val="24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NIM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       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="00105764" w:rsidRPr="00105764">
        <w:rPr>
          <w:rFonts w:ascii="Times New Roman" w:hAnsi="Times New Roman"/>
          <w:sz w:val="24"/>
          <w:szCs w:val="24"/>
          <w:lang w:eastAsia="id-ID"/>
        </w:rPr>
        <w:t>nim</w:t>
      </w:r>
      <w:proofErr w:type="spellEnd"/>
      <w:r w:rsidR="00105764"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4A1FCF07" w14:textId="77777777" w:rsidR="006F5EEC" w:rsidRPr="006F5EEC" w:rsidRDefault="006F5EEC" w:rsidP="007D07FA">
      <w:pPr>
        <w:tabs>
          <w:tab w:val="left" w:pos="3960"/>
          <w:tab w:val="left" w:pos="4253"/>
          <w:tab w:val="left" w:pos="6645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Hari/Tanggal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="00105764" w:rsidRPr="00105764">
        <w:rPr>
          <w:rFonts w:ascii="Times New Roman" w:hAnsi="Times New Roman"/>
          <w:sz w:val="24"/>
          <w:szCs w:val="24"/>
          <w:lang w:eastAsia="id-ID"/>
        </w:rPr>
        <w:t>hari_tanggal</w:t>
      </w:r>
      <w:proofErr w:type="spellEnd"/>
      <w:r w:rsidR="00105764"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41560C1F" w14:textId="77777777" w:rsidR="006F5EEC" w:rsidRPr="006F5EEC" w:rsidRDefault="006F5EEC" w:rsidP="007D07FA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Waktu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${waktu}</w:t>
      </w:r>
    </w:p>
    <w:p w14:paraId="1D1BCD2B" w14:textId="77777777" w:rsidR="006F5EEC" w:rsidRPr="006F5EEC" w:rsidRDefault="006F5EEC" w:rsidP="007D07FA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proofErr w:type="spellStart"/>
      <w:r w:rsidRPr="006F5EEC">
        <w:rPr>
          <w:rFonts w:ascii="Times New Roman" w:hAnsi="Times New Roman"/>
          <w:sz w:val="24"/>
          <w:szCs w:val="24"/>
          <w:lang w:val="en-US" w:eastAsia="id-ID"/>
        </w:rPr>
        <w:t>Tempat</w:t>
      </w:r>
      <w:proofErr w:type="spellEnd"/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</w:t>
      </w:r>
      <w:r w:rsidR="00105764">
        <w:rPr>
          <w:rFonts w:ascii="Times New Roman" w:hAnsi="Times New Roman"/>
          <w:sz w:val="24"/>
          <w:szCs w:val="24"/>
          <w:lang w:eastAsia="id-ID"/>
        </w:rPr>
        <w:t>tempat</w:t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4E9A9E2C" w14:textId="77777777" w:rsidR="006F5EEC" w:rsidRPr="006F5EEC" w:rsidRDefault="006F5EEC" w:rsidP="00916626">
      <w:pPr>
        <w:tabs>
          <w:tab w:val="left" w:pos="3960"/>
        </w:tabs>
        <w:autoSpaceDE w:val="0"/>
        <w:autoSpaceDN w:val="0"/>
        <w:adjustRightInd w:val="0"/>
        <w:spacing w:after="0" w:line="240" w:lineRule="auto"/>
        <w:ind w:left="4253" w:hanging="2954"/>
        <w:rPr>
          <w:rFonts w:ascii="Times New Roman" w:hAnsi="Times New Roman"/>
          <w:sz w:val="24"/>
          <w:szCs w:val="24"/>
          <w:lang w:val="en-US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 xml:space="preserve">Judul </w:t>
      </w:r>
      <w:r w:rsidR="00A63B3E">
        <w:rPr>
          <w:rFonts w:ascii="Times New Roman" w:hAnsi="Times New Roman"/>
          <w:sz w:val="24"/>
          <w:szCs w:val="24"/>
          <w:lang w:eastAsia="id-ID"/>
        </w:rPr>
        <w:t>Skripsi</w:t>
      </w:r>
      <w:r w:rsidRPr="006F5EEC">
        <w:rPr>
          <w:rFonts w:ascii="Times New Roman" w:hAnsi="Times New Roman"/>
          <w:sz w:val="24"/>
          <w:szCs w:val="24"/>
          <w:lang w:eastAsia="id-ID"/>
        </w:rPr>
        <w:t xml:space="preserve">        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</w:t>
      </w:r>
      <w:r w:rsidR="007D07FA">
        <w:rPr>
          <w:rFonts w:ascii="Times New Roman" w:hAnsi="Times New Roman"/>
          <w:sz w:val="24"/>
          <w:szCs w:val="24"/>
          <w:lang w:val="en-US" w:eastAsia="id-ID"/>
        </w:rPr>
        <w:tab/>
      </w:r>
      <w:r w:rsidRPr="006F5EEC">
        <w:rPr>
          <w:rFonts w:ascii="Times New Roman" w:hAnsi="Times New Roman"/>
          <w:sz w:val="24"/>
          <w:szCs w:val="24"/>
          <w:lang w:eastAsia="id-ID"/>
        </w:rPr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="00105764" w:rsidRPr="00105764">
        <w:rPr>
          <w:rFonts w:ascii="Times New Roman" w:hAnsi="Times New Roman"/>
          <w:sz w:val="24"/>
          <w:szCs w:val="24"/>
          <w:lang w:eastAsia="id-ID"/>
        </w:rPr>
        <w:t>judul</w:t>
      </w:r>
      <w:r w:rsidR="00105764">
        <w:rPr>
          <w:rFonts w:ascii="Times New Roman" w:hAnsi="Times New Roman"/>
          <w:sz w:val="24"/>
          <w:szCs w:val="24"/>
          <w:lang w:eastAsia="id-ID"/>
        </w:rPr>
        <w:t>_</w:t>
      </w:r>
      <w:r w:rsidR="00A63B3E">
        <w:rPr>
          <w:rFonts w:ascii="Times New Roman" w:hAnsi="Times New Roman"/>
          <w:sz w:val="24"/>
          <w:szCs w:val="24"/>
          <w:lang w:eastAsia="id-ID"/>
        </w:rPr>
        <w:t>skripsi</w:t>
      </w:r>
      <w:proofErr w:type="spellEnd"/>
      <w:r w:rsidR="00105764"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1CB2D6A1" w14:textId="77777777" w:rsidR="00F16271" w:rsidRPr="002F4C86" w:rsidRDefault="00F16271" w:rsidP="00F16271">
      <w:pPr>
        <w:tabs>
          <w:tab w:val="left" w:pos="3060"/>
          <w:tab w:val="left" w:pos="3420"/>
        </w:tabs>
        <w:spacing w:after="0" w:line="240" w:lineRule="auto"/>
        <w:ind w:left="3420" w:right="425" w:hanging="2144"/>
        <w:jc w:val="both"/>
        <w:rPr>
          <w:rFonts w:ascii="Times New Roman" w:hAnsi="Times New Roman"/>
          <w:sz w:val="24"/>
          <w:szCs w:val="24"/>
        </w:rPr>
      </w:pPr>
    </w:p>
    <w:p w14:paraId="13E08D65" w14:textId="77777777" w:rsidR="00E85CD8" w:rsidRPr="002F4C86" w:rsidRDefault="00E85CD8" w:rsidP="00AC72CF">
      <w:pPr>
        <w:tabs>
          <w:tab w:val="left" w:pos="3969"/>
        </w:tabs>
        <w:spacing w:after="0" w:line="240" w:lineRule="auto"/>
        <w:ind w:left="4253" w:right="425" w:hanging="2977"/>
        <w:jc w:val="both"/>
        <w:rPr>
          <w:rFonts w:ascii="Times New Roman" w:hAnsi="Times New Roman"/>
          <w:sz w:val="24"/>
          <w:szCs w:val="24"/>
          <w:lang w:eastAsia="id-ID"/>
        </w:rPr>
      </w:pPr>
    </w:p>
    <w:p w14:paraId="289D2A4B" w14:textId="77777777" w:rsidR="00D01729" w:rsidRPr="002F4C86" w:rsidRDefault="00D017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306C477A" w14:textId="77777777" w:rsidR="00706329" w:rsidRPr="002F4C86" w:rsidRDefault="007063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44FEF10E" w14:textId="77777777" w:rsidR="00D01729" w:rsidRPr="002F4C86" w:rsidRDefault="00D017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>Nilai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…………… ( ………………………………… )</w:t>
      </w:r>
    </w:p>
    <w:p w14:paraId="037288D8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5BF88961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68BB2FF1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702B2B5B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432B3719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6BED896E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val="en-US"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 xml:space="preserve">  </w:t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3F0F67">
        <w:rPr>
          <w:rFonts w:ascii="Times New Roman" w:hAnsi="Times New Roman"/>
          <w:sz w:val="24"/>
          <w:szCs w:val="24"/>
          <w:lang w:eastAsia="id-ID"/>
        </w:rPr>
        <w:tab/>
      </w:r>
      <w:r w:rsidR="003F0F67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>Bogor,</w:t>
      </w:r>
      <w:r w:rsidR="00105764">
        <w:rPr>
          <w:rFonts w:ascii="Times New Roman" w:hAnsi="Times New Roman"/>
          <w:sz w:val="24"/>
          <w:szCs w:val="24"/>
          <w:lang w:eastAsia="id-ID"/>
        </w:rPr>
        <w:t xml:space="preserve"> </w:t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${tanggal}</w:t>
      </w:r>
      <w:r w:rsidR="007E4138" w:rsidRPr="002F4C86">
        <w:rPr>
          <w:rFonts w:ascii="Times New Roman" w:hAnsi="Times New Roman"/>
          <w:sz w:val="24"/>
          <w:szCs w:val="24"/>
          <w:lang w:val="en-US" w:eastAsia="id-ID"/>
        </w:rPr>
        <w:t xml:space="preserve">  </w:t>
      </w:r>
    </w:p>
    <w:p w14:paraId="12BE2884" w14:textId="77777777" w:rsidR="00D01729" w:rsidRPr="002F4C86" w:rsidRDefault="003F0F67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  <w:t>Penilai</w:t>
      </w:r>
      <w:r w:rsidR="00105764">
        <w:rPr>
          <w:rFonts w:ascii="Times New Roman" w:hAnsi="Times New Roman"/>
          <w:sz w:val="24"/>
          <w:szCs w:val="24"/>
          <w:lang w:eastAsia="id-ID"/>
        </w:rPr>
        <w:t>,</w:t>
      </w:r>
    </w:p>
    <w:p w14:paraId="242504A1" w14:textId="77777777" w:rsidR="00105764" w:rsidRDefault="00000000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 w14:anchorId="163FDF6F">
          <v:shape id="Picture 5" o:spid="_x0000_s1044" type="#_x0000_t75" style="position:absolute;margin-left:-15.2pt;margin-top:-24.25pt;width:36pt;height:401.25pt;z-index:1;visibility:visible">
            <v:imagedata r:id="rId7" o:title="" croptop="36095f" cropleft="1086f" cropright="61123f"/>
            <w10:wrap type="square"/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2B6B6923">
          <v:shape id="_x0000_s1051" type="#_x0000_t75" style="position:absolute;margin-left:456.95pt;margin-top:240pt;width:51pt;height:43.5pt;z-index:-3" wrapcoords="15882 372 5400 2607 0 4469 -318 10800 3812 18248 4129 21228 16518 21228 17471 18248 21282 11917 21282 9310 20965 6331 17471 372 15882 372">
            <v:imagedata r:id="rId8" o:title=""/>
            <w10:wrap type="tight"/>
          </v:shape>
        </w:pict>
      </w:r>
    </w:p>
    <w:p w14:paraId="3B2F6290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23E5127E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26033FFF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65BAD368" w14:textId="77777777" w:rsidR="0012323C" w:rsidRPr="00105764" w:rsidRDefault="00105764" w:rsidP="00105764">
      <w:pPr>
        <w:tabs>
          <w:tab w:val="left" w:pos="5760"/>
        </w:tabs>
        <w:spacing w:after="0" w:line="240" w:lineRule="auto"/>
        <w:ind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val="en-US" w:eastAsia="id-ID"/>
        </w:rPr>
        <w:tab/>
      </w:r>
      <w:r w:rsidRPr="00105764">
        <w:rPr>
          <w:rFonts w:ascii="Times New Roman" w:hAnsi="Times New Roman"/>
          <w:sz w:val="24"/>
          <w:szCs w:val="24"/>
          <w:lang w:val="en-US"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val="en-US" w:eastAsia="id-ID"/>
        </w:rPr>
        <w:t>nama_pembimbing_utama</w:t>
      </w:r>
      <w:proofErr w:type="spellEnd"/>
      <w:r w:rsidRPr="00105764">
        <w:rPr>
          <w:rFonts w:ascii="Times New Roman" w:hAnsi="Times New Roman"/>
          <w:sz w:val="24"/>
          <w:szCs w:val="24"/>
          <w:lang w:val="en-US" w:eastAsia="id-ID"/>
        </w:rPr>
        <w:t>}</w:t>
      </w:r>
    </w:p>
    <w:p w14:paraId="4B4D1858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67ABC075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43033633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6D43195E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423118FE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7098AD33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2C397111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32B3769D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29DA2BEB" w14:textId="77777777" w:rsid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31D3A9C4" w14:textId="77777777" w:rsidR="00105764" w:rsidRDefault="00105764" w:rsidP="003F0F67">
      <w:pPr>
        <w:tabs>
          <w:tab w:val="left" w:pos="3840"/>
        </w:tabs>
        <w:rPr>
          <w:rFonts w:ascii="Times New Roman" w:hAnsi="Times New Roman"/>
          <w:sz w:val="24"/>
          <w:szCs w:val="24"/>
          <w:lang w:val="en-US" w:eastAsia="id-ID"/>
        </w:rPr>
      </w:pPr>
    </w:p>
    <w:p w14:paraId="2024A46A" w14:textId="77777777" w:rsidR="003F0F67" w:rsidRPr="00890CB4" w:rsidRDefault="00890CB4" w:rsidP="003F0F67">
      <w:pPr>
        <w:spacing w:after="0" w:line="240" w:lineRule="auto"/>
        <w:rPr>
          <w:rFonts w:ascii="Times New Roman" w:hAnsi="Times New Roman"/>
          <w:sz w:val="24"/>
          <w:szCs w:val="24"/>
          <w:lang w:val="en-US" w:eastAsia="id-ID"/>
        </w:rPr>
      </w:pPr>
      <w:r>
        <w:rPr>
          <w:rFonts w:ascii="Times New Roman" w:hAnsi="Times New Roman"/>
          <w:sz w:val="24"/>
          <w:szCs w:val="24"/>
          <w:lang w:val="en-US" w:eastAsia="id-ID"/>
        </w:rPr>
        <w:br w:type="page"/>
      </w:r>
      <w:r w:rsidR="00000000">
        <w:rPr>
          <w:rFonts w:ascii="Times New Roman" w:hAnsi="Times New Roman"/>
          <w:noProof/>
          <w:sz w:val="24"/>
          <w:szCs w:val="24"/>
          <w:lang w:val="en-US"/>
        </w:rPr>
        <w:lastRenderedPageBreak/>
        <w:pict w14:anchorId="52AD25F3">
          <v:shape id="_x0000_s1053" type="#_x0000_t75" alt="Description: ppri662013_statuta_LOGO" style="position:absolute;margin-left:-14.15pt;margin-top:18.4pt;width:57pt;height:57pt;z-index:6;visibility:visible">
            <v:imagedata r:id="rId5" o:title="ppri662013_statuta_LOGO"/>
            <w10:wrap type="square"/>
          </v:shape>
        </w:pict>
      </w:r>
    </w:p>
    <w:p w14:paraId="38C432AD" w14:textId="77777777" w:rsidR="003F0F67" w:rsidRPr="00545318" w:rsidRDefault="00000000" w:rsidP="003F0F67">
      <w:pPr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val="en-US"/>
        </w:rPr>
        <w:pict w14:anchorId="5795CAFF">
          <v:shape id="_x0000_s1056" type="#_x0000_t202" style="position:absolute;margin-left:321.5pt;margin-top:6.1pt;width:200.15pt;height:66.05pt;z-index: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" stroked="f">
            <v:textbox>
              <w:txbxContent>
                <w:p w14:paraId="28F5FD9C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  <w:t>DEPARTEMEN SILVIKULTUR</w:t>
                  </w:r>
                </w:p>
                <w:p w14:paraId="000F010C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Kampus IPB Dramaga, Bogor 16680</w:t>
                  </w:r>
                </w:p>
                <w:p w14:paraId="5AA7E5C0" w14:textId="77777777" w:rsidR="003F0F67" w:rsidRPr="00DE0D2D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Telepon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+62 251 862 6806</w:t>
                  </w:r>
                </w:p>
                <w:p w14:paraId="7625E006" w14:textId="77777777" w:rsidR="003F0F67" w:rsidRPr="00DE0D2D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Facsimile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+62 251 862 6886</w:t>
                  </w:r>
                </w:p>
                <w:p w14:paraId="26103586" w14:textId="77777777" w:rsidR="003F0F67" w:rsidRPr="009C3ACB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</w:pPr>
                  <w:hyperlink r:id="rId9" w:history="1">
                    <w:r w:rsidRPr="009C3ACB">
                      <w:rPr>
                        <w:rFonts w:ascii="Barmeno Regular" w:hAnsi="Barmeno Regular" w:cs="Calibri"/>
                        <w:color w:val="0070C0"/>
                        <w:sz w:val="16"/>
                        <w:szCs w:val="16"/>
                        <w:u w:val="single"/>
                      </w:rPr>
                      <w:t>silvikultur@apps.ipb.ac.id</w:t>
                    </w:r>
                  </w:hyperlink>
                  <w:r w:rsidRPr="009C3ACB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</w:t>
                  </w:r>
                  <w:r w:rsidRPr="009C3ACB"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  <w:t>silvikultur.fahutan.ipb.ac.id</w:t>
                  </w:r>
                </w:p>
                <w:p w14:paraId="56E22C85" w14:textId="77777777" w:rsidR="003F0F67" w:rsidRPr="00DE0D2D" w:rsidRDefault="003F0F67" w:rsidP="003F0F67">
                  <w:pPr>
                    <w:spacing w:after="0"/>
                    <w:rPr>
                      <w:rFonts w:ascii="Barmeno Regular" w:hAnsi="Barmeno Regular" w:cs="Calibri"/>
                      <w:sz w:val="16"/>
                      <w:szCs w:val="16"/>
                    </w:rPr>
                  </w:pPr>
                  <w:r w:rsidRPr="00412C34">
                    <w:rPr>
                      <w:rFonts w:ascii="Barmeno Regular" w:hAnsi="Barmeno Regular"/>
                    </w:rPr>
                    <w:t>silvikultur.fahutan.ipb.ac.id</w:t>
                  </w:r>
                  <w:r w:rsidRPr="00DE0D2D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  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28996BCF">
          <v:shape id="_x0000_s1054" type="#_x0000_t202" style="position:absolute;margin-left:-3.95pt;margin-top:1.6pt;width:317.85pt;height:66.1pt;z-index: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" stroked="f">
            <v:textbox>
              <w:txbxContent>
                <w:p w14:paraId="5CBB81AC" w14:textId="77777777" w:rsidR="003F0F67" w:rsidRPr="009C3ACB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</w:pPr>
                  <w:r w:rsidRPr="009C3ACB"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  <w:t>KEMENTERIAN PENDIDIKAN, KEBUDAYAAN, RISET, DAN TEKNOLOGI</w:t>
                  </w:r>
                </w:p>
                <w:p w14:paraId="206A8917" w14:textId="77777777" w:rsidR="003F0F67" w:rsidRPr="00617067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b/>
                      <w:sz w:val="46"/>
                      <w:szCs w:val="46"/>
                    </w:rPr>
                  </w:pPr>
                  <w:r w:rsidRPr="00617067">
                    <w:rPr>
                      <w:rFonts w:ascii="Barmeno Regular" w:hAnsi="Barmeno Regular"/>
                      <w:b/>
                      <w:sz w:val="46"/>
                      <w:szCs w:val="46"/>
                    </w:rPr>
                    <w:t>INSTITUT PERTANIAN BOGOR</w:t>
                  </w:r>
                </w:p>
                <w:p w14:paraId="3219F685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</w:pPr>
                  <w:r w:rsidRPr="00DE0D2D"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  <w:t>FAKULTAS KEHUTANAN DAN LINGKUNGAN</w:t>
                  </w:r>
                </w:p>
                <w:p w14:paraId="29132AE1" w14:textId="77777777" w:rsidR="003F0F67" w:rsidRPr="00617067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20C9AF81">
          <v:line id="_x0000_s1055" style="position:absolute;z-index:8;visibility:visible" from="318.55pt,11.35pt" to="318.55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" strokeweight=".03pt"/>
        </w:pict>
      </w:r>
    </w:p>
    <w:p w14:paraId="59D8EB37" w14:textId="77777777" w:rsidR="003F0F67" w:rsidRPr="00545318" w:rsidRDefault="003F0F67" w:rsidP="003F0F67">
      <w:pPr>
        <w:rPr>
          <w:rFonts w:ascii="Times New Roman" w:hAnsi="Times New Roman"/>
          <w:sz w:val="24"/>
          <w:szCs w:val="24"/>
        </w:rPr>
      </w:pPr>
    </w:p>
    <w:p w14:paraId="71C48B0C" w14:textId="77777777" w:rsidR="003F0F67" w:rsidRDefault="003F0F67" w:rsidP="003F0F67">
      <w:pPr>
        <w:tabs>
          <w:tab w:val="right" w:pos="1003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1C17450C" w14:textId="77777777" w:rsidR="003F0F67" w:rsidRPr="00AE32EA" w:rsidRDefault="003F0F67" w:rsidP="003F0F67">
      <w:pPr>
        <w:spacing w:after="0" w:line="240" w:lineRule="auto"/>
        <w:ind w:left="1418" w:right="1559"/>
        <w:rPr>
          <w:rFonts w:ascii="Times New Roman" w:hAnsi="Times New Roman"/>
          <w:b/>
          <w:bCs/>
          <w:sz w:val="40"/>
          <w:szCs w:val="40"/>
          <w:lang w:eastAsia="id-ID"/>
        </w:rPr>
      </w:pP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 w:rsidR="00A63B3E">
        <w:rPr>
          <w:rFonts w:ascii="Times New Roman" w:hAnsi="Times New Roman"/>
          <w:b/>
          <w:bCs/>
          <w:sz w:val="40"/>
          <w:szCs w:val="40"/>
          <w:lang w:eastAsia="id-ID"/>
        </w:rPr>
        <w:t>S E M I N A R</w:t>
      </w:r>
    </w:p>
    <w:p w14:paraId="43C0903C" w14:textId="77777777" w:rsidR="003F0F67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4D6A3473" w14:textId="77777777" w:rsidR="003F0F67" w:rsidRPr="00475AAA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  <w:r w:rsidRPr="00475AAA"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 xml:space="preserve">Lembar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>Pembimbing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>Anggota</w:t>
      </w:r>
      <w:proofErr w:type="spellEnd"/>
    </w:p>
    <w:p w14:paraId="7E6AF3C5" w14:textId="77777777" w:rsidR="003F0F67" w:rsidRPr="00475AAA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</w:p>
    <w:p w14:paraId="6816BE28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4B89EC75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05411BE0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2DD70BE9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Nam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>a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${nama}</w:t>
      </w:r>
    </w:p>
    <w:p w14:paraId="2DF0B194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556" w:firstLine="720"/>
        <w:rPr>
          <w:rFonts w:ascii="Times New Roman" w:eastAsia="Times New Roman" w:hAnsi="Times New Roman"/>
          <w:sz w:val="24"/>
          <w:szCs w:val="24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NIM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       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nim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05D93CA2" w14:textId="77777777" w:rsidR="00105764" w:rsidRPr="006F5EEC" w:rsidRDefault="00105764" w:rsidP="00105764">
      <w:pPr>
        <w:tabs>
          <w:tab w:val="left" w:pos="3960"/>
          <w:tab w:val="left" w:pos="4253"/>
          <w:tab w:val="left" w:pos="6645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Hari/Tanggal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hari_tanggal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79F7B95D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Waktu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${waktu}</w:t>
      </w:r>
    </w:p>
    <w:p w14:paraId="2F8F0C90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proofErr w:type="spellStart"/>
      <w:r w:rsidRPr="006F5EEC">
        <w:rPr>
          <w:rFonts w:ascii="Times New Roman" w:hAnsi="Times New Roman"/>
          <w:sz w:val="24"/>
          <w:szCs w:val="24"/>
          <w:lang w:val="en-US" w:eastAsia="id-ID"/>
        </w:rPr>
        <w:t>Tempat</w:t>
      </w:r>
      <w:proofErr w:type="spellEnd"/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r>
        <w:rPr>
          <w:rFonts w:ascii="Times New Roman" w:hAnsi="Times New Roman"/>
          <w:sz w:val="24"/>
          <w:szCs w:val="24"/>
          <w:lang w:eastAsia="id-ID"/>
        </w:rPr>
        <w:t>tempat</w:t>
      </w:r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1DE1B9D2" w14:textId="77777777" w:rsidR="003F0F67" w:rsidRPr="006F5EEC" w:rsidRDefault="00105764" w:rsidP="00916626">
      <w:pPr>
        <w:tabs>
          <w:tab w:val="left" w:pos="3969"/>
          <w:tab w:val="left" w:pos="4395"/>
        </w:tabs>
        <w:autoSpaceDE w:val="0"/>
        <w:autoSpaceDN w:val="0"/>
        <w:adjustRightInd w:val="0"/>
        <w:spacing w:after="0" w:line="240" w:lineRule="auto"/>
        <w:ind w:left="4253" w:hanging="2977"/>
        <w:rPr>
          <w:rFonts w:ascii="Times New Roman" w:hAnsi="Times New Roman"/>
          <w:sz w:val="24"/>
          <w:szCs w:val="24"/>
          <w:lang w:val="en-US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 xml:space="preserve">Judul </w:t>
      </w:r>
      <w:r w:rsidR="00A63B3E">
        <w:rPr>
          <w:rFonts w:ascii="Times New Roman" w:hAnsi="Times New Roman"/>
          <w:sz w:val="24"/>
          <w:szCs w:val="24"/>
          <w:lang w:eastAsia="id-ID"/>
        </w:rPr>
        <w:t>Skripsi</w:t>
      </w:r>
      <w:r w:rsidRPr="006F5EEC">
        <w:rPr>
          <w:rFonts w:ascii="Times New Roman" w:hAnsi="Times New Roman"/>
          <w:sz w:val="24"/>
          <w:szCs w:val="24"/>
          <w:lang w:eastAsia="id-ID"/>
        </w:rPr>
        <w:t xml:space="preserve">        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</w:t>
      </w:r>
      <w:r>
        <w:rPr>
          <w:rFonts w:ascii="Times New Roman" w:hAnsi="Times New Roman"/>
          <w:sz w:val="24"/>
          <w:szCs w:val="24"/>
          <w:lang w:val="en-US" w:eastAsia="id-ID"/>
        </w:rPr>
        <w:tab/>
      </w:r>
      <w:r w:rsidRPr="006F5EEC">
        <w:rPr>
          <w:rFonts w:ascii="Times New Roman" w:hAnsi="Times New Roman"/>
          <w:sz w:val="24"/>
          <w:szCs w:val="24"/>
          <w:lang w:eastAsia="id-ID"/>
        </w:rPr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judul</w:t>
      </w:r>
      <w:r>
        <w:rPr>
          <w:rFonts w:ascii="Times New Roman" w:hAnsi="Times New Roman"/>
          <w:sz w:val="24"/>
          <w:szCs w:val="24"/>
          <w:lang w:eastAsia="id-ID"/>
        </w:rPr>
        <w:t>_</w:t>
      </w:r>
      <w:r w:rsidR="00A63B3E">
        <w:rPr>
          <w:rFonts w:ascii="Times New Roman" w:hAnsi="Times New Roman"/>
          <w:sz w:val="24"/>
          <w:szCs w:val="24"/>
          <w:lang w:eastAsia="id-ID"/>
        </w:rPr>
        <w:t>skripsi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  <w:r w:rsidR="003F0F67" w:rsidRPr="006F5EEC">
        <w:rPr>
          <w:rFonts w:ascii="Times New Roman" w:hAnsi="Times New Roman"/>
          <w:sz w:val="24"/>
          <w:szCs w:val="24"/>
          <w:lang w:eastAsia="id-ID"/>
        </w:rPr>
        <w:tab/>
      </w:r>
    </w:p>
    <w:p w14:paraId="77A26808" w14:textId="77777777" w:rsidR="003F0F67" w:rsidRPr="002F4C86" w:rsidRDefault="003F0F67" w:rsidP="003F0F67">
      <w:pPr>
        <w:tabs>
          <w:tab w:val="left" w:pos="3060"/>
          <w:tab w:val="left" w:pos="3420"/>
        </w:tabs>
        <w:spacing w:after="0" w:line="240" w:lineRule="auto"/>
        <w:ind w:left="3420" w:right="425" w:hanging="2144"/>
        <w:jc w:val="both"/>
        <w:rPr>
          <w:rFonts w:ascii="Times New Roman" w:hAnsi="Times New Roman"/>
          <w:sz w:val="24"/>
          <w:szCs w:val="24"/>
        </w:rPr>
      </w:pPr>
    </w:p>
    <w:p w14:paraId="2C7DE455" w14:textId="77777777" w:rsidR="003F0F67" w:rsidRPr="002F4C86" w:rsidRDefault="003F0F67" w:rsidP="003F0F67">
      <w:pPr>
        <w:tabs>
          <w:tab w:val="left" w:pos="3969"/>
        </w:tabs>
        <w:spacing w:after="0" w:line="240" w:lineRule="auto"/>
        <w:ind w:left="4253" w:right="425" w:hanging="2977"/>
        <w:jc w:val="both"/>
        <w:rPr>
          <w:rFonts w:ascii="Times New Roman" w:hAnsi="Times New Roman"/>
          <w:sz w:val="24"/>
          <w:szCs w:val="24"/>
          <w:lang w:eastAsia="id-ID"/>
        </w:rPr>
      </w:pPr>
    </w:p>
    <w:p w14:paraId="74AD5A3B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396B82F8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6C8C2F8B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>Nilai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…………… ( ………………………………… )</w:t>
      </w:r>
    </w:p>
    <w:p w14:paraId="5908E453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452C35AB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4C13C214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2D0954C1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5A0541A2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16B3D5AC" w14:textId="77777777" w:rsidR="00105764" w:rsidRPr="002F4C86" w:rsidRDefault="00105764" w:rsidP="00105764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val="en-US"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 xml:space="preserve">  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>Bogor,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  <w:r w:rsidRPr="00105764">
        <w:rPr>
          <w:rFonts w:ascii="Times New Roman" w:hAnsi="Times New Roman"/>
          <w:sz w:val="24"/>
          <w:szCs w:val="24"/>
          <w:lang w:eastAsia="id-ID"/>
        </w:rPr>
        <w:t>${tanggal}</w:t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</w:t>
      </w:r>
    </w:p>
    <w:p w14:paraId="0C18D798" w14:textId="77777777" w:rsidR="00105764" w:rsidRPr="002F4C86" w:rsidRDefault="00105764" w:rsidP="00105764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  <w:t>Penilai,</w:t>
      </w:r>
    </w:p>
    <w:p w14:paraId="301386DC" w14:textId="77777777" w:rsidR="00105764" w:rsidRDefault="00000000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 w14:anchorId="745EB064">
          <v:shape id="_x0000_s1069" type="#_x0000_t75" style="position:absolute;margin-left:-15.2pt;margin-top:-24.25pt;width:36pt;height:401.25pt;z-index:15;visibility:visible">
            <v:imagedata r:id="rId7" o:title="" croptop="36095f" cropleft="1086f" cropright="61123f"/>
            <w10:wrap type="square"/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6FA1E5EF">
          <v:shape id="_x0000_s1070" type="#_x0000_t75" style="position:absolute;margin-left:456.95pt;margin-top:240pt;width:51pt;height:43.5pt;z-index:-1" wrapcoords="15882 372 5400 2607 0 4469 -318 10800 3812 18248 4129 21228 16518 21228 17471 18248 21282 11917 21282 9310 20965 6331 17471 372 15882 372">
            <v:imagedata r:id="rId8" o:title=""/>
            <w10:wrap type="tight"/>
          </v:shape>
        </w:pict>
      </w:r>
    </w:p>
    <w:p w14:paraId="782978F0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6A119947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40323001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60686FD3" w14:textId="77777777" w:rsidR="00105764" w:rsidRPr="00105764" w:rsidRDefault="00105764" w:rsidP="00105764">
      <w:pPr>
        <w:tabs>
          <w:tab w:val="left" w:pos="5760"/>
        </w:tabs>
        <w:spacing w:after="0" w:line="240" w:lineRule="auto"/>
        <w:ind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val="en-US" w:eastAsia="id-ID"/>
        </w:rPr>
        <w:tab/>
      </w:r>
      <w:r w:rsidRPr="00105764">
        <w:rPr>
          <w:rFonts w:ascii="Times New Roman" w:hAnsi="Times New Roman"/>
          <w:sz w:val="24"/>
          <w:szCs w:val="24"/>
          <w:lang w:val="en-US"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val="en-US" w:eastAsia="id-ID"/>
        </w:rPr>
        <w:t>nama_pembimbing_</w:t>
      </w:r>
      <w:r>
        <w:rPr>
          <w:rFonts w:ascii="Times New Roman" w:hAnsi="Times New Roman"/>
          <w:sz w:val="24"/>
          <w:szCs w:val="24"/>
          <w:lang w:val="en-US" w:eastAsia="id-ID"/>
        </w:rPr>
        <w:t>anggota</w:t>
      </w:r>
      <w:proofErr w:type="spellEnd"/>
      <w:r w:rsidRPr="00105764">
        <w:rPr>
          <w:rFonts w:ascii="Times New Roman" w:hAnsi="Times New Roman"/>
          <w:sz w:val="24"/>
          <w:szCs w:val="24"/>
          <w:lang w:val="en-US" w:eastAsia="id-ID"/>
        </w:rPr>
        <w:t>}</w:t>
      </w:r>
    </w:p>
    <w:p w14:paraId="2196ED36" w14:textId="77777777" w:rsidR="00105764" w:rsidRPr="002F4C86" w:rsidRDefault="00105764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3616F840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2A3E7B9B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3A18A04F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5DCAB69D" w14:textId="77777777" w:rsidR="003F0F67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val="en-US"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                  </w:t>
      </w:r>
      <w:r w:rsidRPr="002F4C86">
        <w:rPr>
          <w:rFonts w:ascii="Times New Roman" w:hAnsi="Times New Roman"/>
          <w:sz w:val="24"/>
          <w:szCs w:val="24"/>
          <w:lang w:eastAsia="id-ID"/>
        </w:rPr>
        <w:t xml:space="preserve">   </w:t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</w:t>
      </w:r>
    </w:p>
    <w:p w14:paraId="44CC7C8D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73D30D0E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02A8B824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1DACFFD7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10DFAEE1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7044BB10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17C9400A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1EAA706A" w14:textId="77777777" w:rsidR="003F0F67" w:rsidRPr="00105764" w:rsidRDefault="00890CB4" w:rsidP="00105764">
      <w:pPr>
        <w:tabs>
          <w:tab w:val="left" w:pos="3840"/>
        </w:tabs>
        <w:rPr>
          <w:rFonts w:ascii="Times New Roman" w:hAnsi="Times New Roman"/>
          <w:sz w:val="24"/>
          <w:szCs w:val="24"/>
          <w:lang w:val="en-US" w:eastAsia="id-ID"/>
        </w:rPr>
      </w:pPr>
      <w:r>
        <w:rPr>
          <w:rFonts w:ascii="Times New Roman" w:hAnsi="Times New Roman"/>
          <w:sz w:val="24"/>
          <w:szCs w:val="24"/>
          <w:lang w:val="en-US" w:eastAsia="id-ID"/>
        </w:rPr>
        <w:br w:type="page"/>
      </w:r>
      <w:r w:rsidR="00000000">
        <w:rPr>
          <w:rFonts w:ascii="Times New Roman" w:hAnsi="Times New Roman"/>
          <w:noProof/>
          <w:sz w:val="24"/>
          <w:szCs w:val="24"/>
          <w:lang w:val="en-US"/>
        </w:rPr>
        <w:lastRenderedPageBreak/>
        <w:pict w14:anchorId="30FEFA89">
          <v:shape id="_x0000_s1059" type="#_x0000_t75" alt="Description: ppri662013_statuta_LOGO" style="position:absolute;margin-left:-14.15pt;margin-top:18.4pt;width:57pt;height:57pt;z-index:10;visibility:visible">
            <v:imagedata r:id="rId5" o:title="ppri662013_statuta_LOGO"/>
            <w10:wrap type="square"/>
          </v:shape>
        </w:pict>
      </w:r>
    </w:p>
    <w:p w14:paraId="0BA74F81" w14:textId="77777777" w:rsidR="003F0F67" w:rsidRPr="00545318" w:rsidRDefault="00000000" w:rsidP="003F0F67">
      <w:pPr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val="en-US"/>
        </w:rPr>
        <w:pict w14:anchorId="40DE2539">
          <v:shape id="_x0000_s1062" type="#_x0000_t202" style="position:absolute;margin-left:321.5pt;margin-top:6.1pt;width:200.15pt;height:66.05pt;z-index: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" stroked="f">
            <v:textbox>
              <w:txbxContent>
                <w:p w14:paraId="1C351965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  <w:t>DEPARTEMEN SILVIKULTUR</w:t>
                  </w:r>
                </w:p>
                <w:p w14:paraId="3C1BF728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Kampus IPB Dramaga, Bogor 16680</w:t>
                  </w:r>
                </w:p>
                <w:p w14:paraId="17E58D9B" w14:textId="77777777" w:rsidR="003F0F67" w:rsidRPr="00DE0D2D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Telepon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+62 251 862 6806</w:t>
                  </w:r>
                </w:p>
                <w:p w14:paraId="5C761F24" w14:textId="77777777" w:rsidR="003F0F67" w:rsidRPr="00DE0D2D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Facsimile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+62 251 862 6886</w:t>
                  </w:r>
                </w:p>
                <w:p w14:paraId="3A958BE2" w14:textId="77777777" w:rsidR="003F0F67" w:rsidRPr="009C3ACB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</w:pPr>
                  <w:hyperlink r:id="rId10" w:history="1">
                    <w:r w:rsidRPr="009C3ACB">
                      <w:rPr>
                        <w:rFonts w:ascii="Barmeno Regular" w:hAnsi="Barmeno Regular" w:cs="Calibri"/>
                        <w:color w:val="0070C0"/>
                        <w:sz w:val="16"/>
                        <w:szCs w:val="16"/>
                        <w:u w:val="single"/>
                      </w:rPr>
                      <w:t>silvikultur@apps.ipb.ac.id</w:t>
                    </w:r>
                  </w:hyperlink>
                  <w:r w:rsidRPr="009C3ACB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</w:t>
                  </w:r>
                  <w:r w:rsidRPr="009C3ACB"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  <w:t>silvikultur.fahutan.ipb.ac.id</w:t>
                  </w:r>
                </w:p>
                <w:p w14:paraId="162434D8" w14:textId="77777777" w:rsidR="003F0F67" w:rsidRPr="00DE0D2D" w:rsidRDefault="003F0F67" w:rsidP="003F0F67">
                  <w:pPr>
                    <w:spacing w:after="0"/>
                    <w:rPr>
                      <w:rFonts w:ascii="Barmeno Regular" w:hAnsi="Barmeno Regular" w:cs="Calibri"/>
                      <w:sz w:val="16"/>
                      <w:szCs w:val="16"/>
                    </w:rPr>
                  </w:pPr>
                  <w:r w:rsidRPr="00412C34">
                    <w:rPr>
                      <w:rFonts w:ascii="Barmeno Regular" w:hAnsi="Barmeno Regular"/>
                    </w:rPr>
                    <w:t>silvikultur.fahutan.ipb.ac.id</w:t>
                  </w:r>
                  <w:r w:rsidRPr="00DE0D2D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  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2546D22D">
          <v:shape id="_x0000_s1060" type="#_x0000_t202" style="position:absolute;margin-left:-3.95pt;margin-top:1.6pt;width:317.85pt;height:66.1pt;z-index:1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" stroked="f">
            <v:textbox>
              <w:txbxContent>
                <w:p w14:paraId="17EF0829" w14:textId="77777777" w:rsidR="003F0F67" w:rsidRPr="009C3ACB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</w:pPr>
                  <w:r w:rsidRPr="009C3ACB"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  <w:t>KEMENTERIAN PENDIDIKAN, KEBUDAYAAN, RISET, DAN TEKNOLOGI</w:t>
                  </w:r>
                </w:p>
                <w:p w14:paraId="4818D0A1" w14:textId="77777777" w:rsidR="003F0F67" w:rsidRPr="00617067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b/>
                      <w:sz w:val="46"/>
                      <w:szCs w:val="46"/>
                    </w:rPr>
                  </w:pPr>
                  <w:r w:rsidRPr="00617067">
                    <w:rPr>
                      <w:rFonts w:ascii="Barmeno Regular" w:hAnsi="Barmeno Regular"/>
                      <w:b/>
                      <w:sz w:val="46"/>
                      <w:szCs w:val="46"/>
                    </w:rPr>
                    <w:t>INSTITUT PERTANIAN BOGOR</w:t>
                  </w:r>
                </w:p>
                <w:p w14:paraId="7B08921E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</w:pPr>
                  <w:r w:rsidRPr="00DE0D2D"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  <w:t>FAKULTAS KEHUTANAN DAN LINGKUNGAN</w:t>
                  </w:r>
                </w:p>
                <w:p w14:paraId="12DA7CBE" w14:textId="77777777" w:rsidR="003F0F67" w:rsidRPr="00617067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28F9D35A">
          <v:line id="_x0000_s1061" style="position:absolute;z-index:12;visibility:visible" from="318.55pt,11.35pt" to="318.55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" strokeweight=".03pt"/>
        </w:pict>
      </w:r>
    </w:p>
    <w:p w14:paraId="2CA1B5CC" w14:textId="77777777" w:rsidR="003F0F67" w:rsidRPr="00545318" w:rsidRDefault="003F0F67" w:rsidP="003F0F67">
      <w:pPr>
        <w:rPr>
          <w:rFonts w:ascii="Times New Roman" w:hAnsi="Times New Roman"/>
          <w:sz w:val="24"/>
          <w:szCs w:val="24"/>
        </w:rPr>
      </w:pPr>
    </w:p>
    <w:p w14:paraId="52C813D9" w14:textId="77777777" w:rsidR="003F0F67" w:rsidRDefault="003F0F67" w:rsidP="003F0F67">
      <w:pPr>
        <w:tabs>
          <w:tab w:val="right" w:pos="1003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60AE4346" w14:textId="77777777" w:rsidR="003F0F67" w:rsidRPr="00AE32EA" w:rsidRDefault="003F0F67" w:rsidP="003F0F67">
      <w:pPr>
        <w:spacing w:after="0" w:line="240" w:lineRule="auto"/>
        <w:ind w:left="1418" w:right="1559"/>
        <w:rPr>
          <w:rFonts w:ascii="Times New Roman" w:hAnsi="Times New Roman"/>
          <w:b/>
          <w:bCs/>
          <w:sz w:val="40"/>
          <w:szCs w:val="40"/>
          <w:lang w:eastAsia="id-ID"/>
        </w:rPr>
      </w:pP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 w:rsidR="00A63B3E">
        <w:rPr>
          <w:rFonts w:ascii="Times New Roman" w:hAnsi="Times New Roman"/>
          <w:b/>
          <w:bCs/>
          <w:sz w:val="40"/>
          <w:szCs w:val="40"/>
          <w:lang w:eastAsia="id-ID"/>
        </w:rPr>
        <w:t>S E M I N A R</w:t>
      </w:r>
    </w:p>
    <w:p w14:paraId="1857AD4C" w14:textId="77777777" w:rsidR="003F0F67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76A0006B" w14:textId="77777777" w:rsidR="003F0F67" w:rsidRPr="00475AAA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  <w:r w:rsidRPr="00475AAA"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>Lembar Moderator</w:t>
      </w:r>
    </w:p>
    <w:p w14:paraId="733CF178" w14:textId="77777777" w:rsidR="003F0F67" w:rsidRPr="00475AAA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</w:p>
    <w:p w14:paraId="04087851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53FC684F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153A70F9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7E0CC4DD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Nam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>a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${nama}</w:t>
      </w:r>
    </w:p>
    <w:p w14:paraId="4AE94C45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556" w:firstLine="720"/>
        <w:rPr>
          <w:rFonts w:ascii="Times New Roman" w:eastAsia="Times New Roman" w:hAnsi="Times New Roman"/>
          <w:sz w:val="24"/>
          <w:szCs w:val="24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NIM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       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nim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731FC1D0" w14:textId="77777777" w:rsidR="00105764" w:rsidRPr="006F5EEC" w:rsidRDefault="00105764" w:rsidP="00105764">
      <w:pPr>
        <w:tabs>
          <w:tab w:val="left" w:pos="3960"/>
          <w:tab w:val="left" w:pos="4253"/>
          <w:tab w:val="left" w:pos="6645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Hari/Tanggal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hari_tanggal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245B4518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Waktu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${waktu}</w:t>
      </w:r>
    </w:p>
    <w:p w14:paraId="5C767F5C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proofErr w:type="spellStart"/>
      <w:r w:rsidRPr="006F5EEC">
        <w:rPr>
          <w:rFonts w:ascii="Times New Roman" w:hAnsi="Times New Roman"/>
          <w:sz w:val="24"/>
          <w:szCs w:val="24"/>
          <w:lang w:val="en-US" w:eastAsia="id-ID"/>
        </w:rPr>
        <w:t>Tempat</w:t>
      </w:r>
      <w:proofErr w:type="spellEnd"/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r>
        <w:rPr>
          <w:rFonts w:ascii="Times New Roman" w:hAnsi="Times New Roman"/>
          <w:sz w:val="24"/>
          <w:szCs w:val="24"/>
          <w:lang w:eastAsia="id-ID"/>
        </w:rPr>
        <w:t>tempat</w:t>
      </w:r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4900DDDD" w14:textId="77777777" w:rsidR="003F0F67" w:rsidRPr="006F5EEC" w:rsidRDefault="00105764" w:rsidP="00FA7BAF">
      <w:pPr>
        <w:tabs>
          <w:tab w:val="left" w:pos="3960"/>
          <w:tab w:val="left" w:pos="4253"/>
        </w:tabs>
        <w:autoSpaceDE w:val="0"/>
        <w:autoSpaceDN w:val="0"/>
        <w:adjustRightInd w:val="0"/>
        <w:spacing w:after="0" w:line="240" w:lineRule="auto"/>
        <w:ind w:left="4253" w:hanging="2977"/>
        <w:rPr>
          <w:rFonts w:ascii="Times New Roman" w:hAnsi="Times New Roman"/>
          <w:sz w:val="24"/>
          <w:szCs w:val="24"/>
          <w:lang w:val="en-US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 xml:space="preserve">Judul </w:t>
      </w:r>
      <w:r w:rsidR="00A63B3E">
        <w:rPr>
          <w:rFonts w:ascii="Times New Roman" w:hAnsi="Times New Roman"/>
          <w:sz w:val="24"/>
          <w:szCs w:val="24"/>
          <w:lang w:eastAsia="id-ID"/>
        </w:rPr>
        <w:t>Skripsi</w:t>
      </w:r>
      <w:r w:rsidRPr="006F5EEC">
        <w:rPr>
          <w:rFonts w:ascii="Times New Roman" w:hAnsi="Times New Roman"/>
          <w:sz w:val="24"/>
          <w:szCs w:val="24"/>
          <w:lang w:eastAsia="id-ID"/>
        </w:rPr>
        <w:t xml:space="preserve">        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</w:t>
      </w:r>
      <w:r>
        <w:rPr>
          <w:rFonts w:ascii="Times New Roman" w:hAnsi="Times New Roman"/>
          <w:sz w:val="24"/>
          <w:szCs w:val="24"/>
          <w:lang w:val="en-US" w:eastAsia="id-ID"/>
        </w:rPr>
        <w:tab/>
      </w:r>
      <w:r w:rsidRPr="006F5EEC">
        <w:rPr>
          <w:rFonts w:ascii="Times New Roman" w:hAnsi="Times New Roman"/>
          <w:sz w:val="24"/>
          <w:szCs w:val="24"/>
          <w:lang w:eastAsia="id-ID"/>
        </w:rPr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judul</w:t>
      </w:r>
      <w:r>
        <w:rPr>
          <w:rFonts w:ascii="Times New Roman" w:hAnsi="Times New Roman"/>
          <w:sz w:val="24"/>
          <w:szCs w:val="24"/>
          <w:lang w:eastAsia="id-ID"/>
        </w:rPr>
        <w:t>_</w:t>
      </w:r>
      <w:r w:rsidR="00A63B3E">
        <w:rPr>
          <w:rFonts w:ascii="Times New Roman" w:hAnsi="Times New Roman"/>
          <w:sz w:val="24"/>
          <w:szCs w:val="24"/>
          <w:lang w:eastAsia="id-ID"/>
        </w:rPr>
        <w:t>skripsi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  <w:r w:rsidR="003F0F67" w:rsidRPr="006F5EEC">
        <w:rPr>
          <w:rFonts w:ascii="Times New Roman" w:hAnsi="Times New Roman"/>
          <w:sz w:val="24"/>
          <w:szCs w:val="24"/>
          <w:lang w:eastAsia="id-ID"/>
        </w:rPr>
        <w:tab/>
      </w:r>
    </w:p>
    <w:p w14:paraId="414C4146" w14:textId="77777777" w:rsidR="003F0F67" w:rsidRPr="002F4C86" w:rsidRDefault="003F0F67" w:rsidP="003F0F67">
      <w:pPr>
        <w:tabs>
          <w:tab w:val="left" w:pos="3060"/>
          <w:tab w:val="left" w:pos="3420"/>
        </w:tabs>
        <w:spacing w:after="0" w:line="240" w:lineRule="auto"/>
        <w:ind w:left="3420" w:right="425" w:hanging="2144"/>
        <w:jc w:val="both"/>
        <w:rPr>
          <w:rFonts w:ascii="Times New Roman" w:hAnsi="Times New Roman"/>
          <w:sz w:val="24"/>
          <w:szCs w:val="24"/>
        </w:rPr>
      </w:pPr>
    </w:p>
    <w:p w14:paraId="2570FA0A" w14:textId="77777777" w:rsidR="003F0F67" w:rsidRPr="002F4C86" w:rsidRDefault="003F0F67" w:rsidP="003F0F67">
      <w:pPr>
        <w:tabs>
          <w:tab w:val="left" w:pos="3969"/>
        </w:tabs>
        <w:spacing w:after="0" w:line="240" w:lineRule="auto"/>
        <w:ind w:left="4253" w:right="425" w:hanging="2977"/>
        <w:jc w:val="both"/>
        <w:rPr>
          <w:rFonts w:ascii="Times New Roman" w:hAnsi="Times New Roman"/>
          <w:sz w:val="24"/>
          <w:szCs w:val="24"/>
          <w:lang w:eastAsia="id-ID"/>
        </w:rPr>
      </w:pPr>
    </w:p>
    <w:p w14:paraId="7A3522C7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638421A1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5F0B08B6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>Nilai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…………… ( ………………………………… )</w:t>
      </w:r>
    </w:p>
    <w:p w14:paraId="455A052F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2985B876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0A025F49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180E33E3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73E94010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564B9348" w14:textId="77777777" w:rsidR="00105764" w:rsidRPr="002F4C86" w:rsidRDefault="00105764" w:rsidP="00105764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val="en-US"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 xml:space="preserve">  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>Bogor,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  <w:r w:rsidRPr="00105764">
        <w:rPr>
          <w:rFonts w:ascii="Times New Roman" w:hAnsi="Times New Roman"/>
          <w:sz w:val="24"/>
          <w:szCs w:val="24"/>
          <w:lang w:eastAsia="id-ID"/>
        </w:rPr>
        <w:t>${tanggal}</w:t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</w:t>
      </w:r>
    </w:p>
    <w:p w14:paraId="2C5E1988" w14:textId="77777777" w:rsidR="00105764" w:rsidRPr="002F4C86" w:rsidRDefault="00105764" w:rsidP="00105764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  <w:t>Penilai,</w:t>
      </w:r>
    </w:p>
    <w:p w14:paraId="31065138" w14:textId="77777777" w:rsidR="00105764" w:rsidRDefault="00000000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 w14:anchorId="132DF6B8">
          <v:shape id="_x0000_s1067" type="#_x0000_t75" style="position:absolute;margin-left:-15.2pt;margin-top:-24.25pt;width:36pt;height:401.25pt;z-index:14;visibility:visible">
            <v:imagedata r:id="rId7" o:title="" croptop="36095f" cropleft="1086f" cropright="61123f"/>
            <w10:wrap type="square"/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655EAE35">
          <v:shape id="_x0000_s1068" type="#_x0000_t75" style="position:absolute;margin-left:456.95pt;margin-top:240pt;width:51pt;height:43.5pt;z-index:-2" wrapcoords="15882 372 5400 2607 0 4469 -318 10800 3812 18248 4129 21228 16518 21228 17471 18248 21282 11917 21282 9310 20965 6331 17471 372 15882 372">
            <v:imagedata r:id="rId8" o:title=""/>
            <w10:wrap type="tight"/>
          </v:shape>
        </w:pict>
      </w:r>
    </w:p>
    <w:p w14:paraId="5A66B0E0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309C71EB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7CCB1777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16501AEE" w14:textId="77777777" w:rsidR="00105764" w:rsidRPr="00105764" w:rsidRDefault="00105764" w:rsidP="00105764">
      <w:pPr>
        <w:tabs>
          <w:tab w:val="left" w:pos="5760"/>
        </w:tabs>
        <w:spacing w:after="0" w:line="240" w:lineRule="auto"/>
        <w:ind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val="en-US" w:eastAsia="id-ID"/>
        </w:rPr>
        <w:tab/>
      </w:r>
      <w:r w:rsidRPr="00105764">
        <w:rPr>
          <w:rFonts w:ascii="Times New Roman" w:hAnsi="Times New Roman"/>
          <w:sz w:val="24"/>
          <w:szCs w:val="24"/>
          <w:lang w:val="en-US"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val="en-US" w:eastAsia="id-ID"/>
        </w:rPr>
        <w:t>nama_</w:t>
      </w:r>
      <w:r>
        <w:rPr>
          <w:rFonts w:ascii="Times New Roman" w:hAnsi="Times New Roman"/>
          <w:sz w:val="24"/>
          <w:szCs w:val="24"/>
          <w:lang w:val="en-US" w:eastAsia="id-ID"/>
        </w:rPr>
        <w:t>moderator</w:t>
      </w:r>
      <w:proofErr w:type="spellEnd"/>
      <w:r w:rsidRPr="00105764">
        <w:rPr>
          <w:rFonts w:ascii="Times New Roman" w:hAnsi="Times New Roman"/>
          <w:sz w:val="24"/>
          <w:szCs w:val="24"/>
          <w:lang w:val="en-US" w:eastAsia="id-ID"/>
        </w:rPr>
        <w:t>}</w:t>
      </w:r>
    </w:p>
    <w:p w14:paraId="1A25E91D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3B6CD068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5883FB93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5A570F6A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58F74D9E" w14:textId="77777777" w:rsidR="003F0F67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val="en-US"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                  </w:t>
      </w:r>
      <w:r w:rsidRPr="002F4C86">
        <w:rPr>
          <w:rFonts w:ascii="Times New Roman" w:hAnsi="Times New Roman"/>
          <w:sz w:val="24"/>
          <w:szCs w:val="24"/>
          <w:lang w:eastAsia="id-ID"/>
        </w:rPr>
        <w:t xml:space="preserve">   </w:t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</w:t>
      </w:r>
    </w:p>
    <w:p w14:paraId="226986C2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45638A95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16C84242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1BA2A66F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49D7BC9A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746B3656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50106BA4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20FE49B9" w14:textId="77777777" w:rsidR="003F0F67" w:rsidRPr="003F0F67" w:rsidRDefault="003F0F67" w:rsidP="003F0F67">
      <w:pPr>
        <w:tabs>
          <w:tab w:val="left" w:pos="3840"/>
        </w:tabs>
        <w:rPr>
          <w:rFonts w:ascii="Times New Roman" w:hAnsi="Times New Roman"/>
          <w:sz w:val="24"/>
          <w:szCs w:val="24"/>
          <w:lang w:val="en-US" w:eastAsia="id-ID"/>
        </w:rPr>
      </w:pPr>
    </w:p>
    <w:sectPr w:rsidR="003F0F67" w:rsidRPr="003F0F67" w:rsidSect="00937664">
      <w:pgSz w:w="11906" w:h="16838" w:code="9"/>
      <w:pgMar w:top="142" w:right="140" w:bottom="426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meno Regular">
    <w:altName w:val="Calibri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5B6"/>
    <w:multiLevelType w:val="hybridMultilevel"/>
    <w:tmpl w:val="E51262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72F99"/>
    <w:multiLevelType w:val="hybridMultilevel"/>
    <w:tmpl w:val="6E8459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27254">
    <w:abstractNumId w:val="0"/>
  </w:num>
  <w:num w:numId="2" w16cid:durableId="123616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20F"/>
    <w:rsid w:val="0000153F"/>
    <w:rsid w:val="00003A89"/>
    <w:rsid w:val="00007F47"/>
    <w:rsid w:val="000102CC"/>
    <w:rsid w:val="00013EAB"/>
    <w:rsid w:val="00021E7F"/>
    <w:rsid w:val="000477A4"/>
    <w:rsid w:val="000511C7"/>
    <w:rsid w:val="00053FF4"/>
    <w:rsid w:val="000570B5"/>
    <w:rsid w:val="00081816"/>
    <w:rsid w:val="00090A7E"/>
    <w:rsid w:val="00092A23"/>
    <w:rsid w:val="000A5BA6"/>
    <w:rsid w:val="000C58EE"/>
    <w:rsid w:val="000C5EA5"/>
    <w:rsid w:val="00105764"/>
    <w:rsid w:val="00121210"/>
    <w:rsid w:val="0012323C"/>
    <w:rsid w:val="001554FD"/>
    <w:rsid w:val="00157BF3"/>
    <w:rsid w:val="001740B0"/>
    <w:rsid w:val="00195EFB"/>
    <w:rsid w:val="001A0C14"/>
    <w:rsid w:val="001D26D8"/>
    <w:rsid w:val="00205987"/>
    <w:rsid w:val="00206D3E"/>
    <w:rsid w:val="00214C2C"/>
    <w:rsid w:val="00225CC0"/>
    <w:rsid w:val="002359AC"/>
    <w:rsid w:val="00240068"/>
    <w:rsid w:val="0028010D"/>
    <w:rsid w:val="002879BE"/>
    <w:rsid w:val="002B21F4"/>
    <w:rsid w:val="002C0E3A"/>
    <w:rsid w:val="002C1807"/>
    <w:rsid w:val="002C23FB"/>
    <w:rsid w:val="002D0852"/>
    <w:rsid w:val="002F4C86"/>
    <w:rsid w:val="0030299C"/>
    <w:rsid w:val="00320F59"/>
    <w:rsid w:val="00322B39"/>
    <w:rsid w:val="0036170E"/>
    <w:rsid w:val="003645DA"/>
    <w:rsid w:val="003652D3"/>
    <w:rsid w:val="003702C8"/>
    <w:rsid w:val="00376C39"/>
    <w:rsid w:val="00397722"/>
    <w:rsid w:val="003D6C1D"/>
    <w:rsid w:val="003E0691"/>
    <w:rsid w:val="003E0822"/>
    <w:rsid w:val="003F0F67"/>
    <w:rsid w:val="0040533C"/>
    <w:rsid w:val="004069B9"/>
    <w:rsid w:val="00412C34"/>
    <w:rsid w:val="00421E14"/>
    <w:rsid w:val="004336A0"/>
    <w:rsid w:val="00453006"/>
    <w:rsid w:val="0047241A"/>
    <w:rsid w:val="00475AAA"/>
    <w:rsid w:val="004934CC"/>
    <w:rsid w:val="004C64E2"/>
    <w:rsid w:val="004D657F"/>
    <w:rsid w:val="004E2A78"/>
    <w:rsid w:val="004F6509"/>
    <w:rsid w:val="00503BDB"/>
    <w:rsid w:val="00506340"/>
    <w:rsid w:val="00507BD1"/>
    <w:rsid w:val="00537131"/>
    <w:rsid w:val="00542F2F"/>
    <w:rsid w:val="00545318"/>
    <w:rsid w:val="0055363C"/>
    <w:rsid w:val="00561BB3"/>
    <w:rsid w:val="005D01A4"/>
    <w:rsid w:val="005F7675"/>
    <w:rsid w:val="006133FC"/>
    <w:rsid w:val="00617067"/>
    <w:rsid w:val="00635B50"/>
    <w:rsid w:val="0065145E"/>
    <w:rsid w:val="00654BFA"/>
    <w:rsid w:val="006579DA"/>
    <w:rsid w:val="006809DF"/>
    <w:rsid w:val="006F5EEC"/>
    <w:rsid w:val="006F619C"/>
    <w:rsid w:val="00700CB3"/>
    <w:rsid w:val="007039F2"/>
    <w:rsid w:val="00703E53"/>
    <w:rsid w:val="00706329"/>
    <w:rsid w:val="00706C26"/>
    <w:rsid w:val="00713B97"/>
    <w:rsid w:val="00717416"/>
    <w:rsid w:val="00723A13"/>
    <w:rsid w:val="007279CE"/>
    <w:rsid w:val="007449D1"/>
    <w:rsid w:val="00751C6C"/>
    <w:rsid w:val="00760D8A"/>
    <w:rsid w:val="007731F1"/>
    <w:rsid w:val="00774DA9"/>
    <w:rsid w:val="007938F9"/>
    <w:rsid w:val="007A4F18"/>
    <w:rsid w:val="007C041A"/>
    <w:rsid w:val="007C0EDA"/>
    <w:rsid w:val="007D07FA"/>
    <w:rsid w:val="007E4138"/>
    <w:rsid w:val="00822608"/>
    <w:rsid w:val="00835B46"/>
    <w:rsid w:val="00836503"/>
    <w:rsid w:val="00851C60"/>
    <w:rsid w:val="008674F0"/>
    <w:rsid w:val="008733C1"/>
    <w:rsid w:val="00890CB4"/>
    <w:rsid w:val="008A69A1"/>
    <w:rsid w:val="008C71D6"/>
    <w:rsid w:val="008D1874"/>
    <w:rsid w:val="008D4603"/>
    <w:rsid w:val="008E1C0A"/>
    <w:rsid w:val="008E5F1B"/>
    <w:rsid w:val="008F1263"/>
    <w:rsid w:val="00916626"/>
    <w:rsid w:val="00933FF8"/>
    <w:rsid w:val="00934698"/>
    <w:rsid w:val="00937664"/>
    <w:rsid w:val="00946EAE"/>
    <w:rsid w:val="0098463D"/>
    <w:rsid w:val="009C342B"/>
    <w:rsid w:val="009D5767"/>
    <w:rsid w:val="00A14497"/>
    <w:rsid w:val="00A367C5"/>
    <w:rsid w:val="00A63B3E"/>
    <w:rsid w:val="00A75D62"/>
    <w:rsid w:val="00A832AB"/>
    <w:rsid w:val="00AA00BA"/>
    <w:rsid w:val="00AC5AAF"/>
    <w:rsid w:val="00AC72CF"/>
    <w:rsid w:val="00AD2663"/>
    <w:rsid w:val="00AE32EA"/>
    <w:rsid w:val="00AF1D81"/>
    <w:rsid w:val="00B04605"/>
    <w:rsid w:val="00B0536E"/>
    <w:rsid w:val="00B117F0"/>
    <w:rsid w:val="00B265A8"/>
    <w:rsid w:val="00B27A2C"/>
    <w:rsid w:val="00B47245"/>
    <w:rsid w:val="00B6127D"/>
    <w:rsid w:val="00B914EE"/>
    <w:rsid w:val="00B92344"/>
    <w:rsid w:val="00BC08BB"/>
    <w:rsid w:val="00BC36C1"/>
    <w:rsid w:val="00BD1FB1"/>
    <w:rsid w:val="00BE0F9C"/>
    <w:rsid w:val="00BF3067"/>
    <w:rsid w:val="00C36F5C"/>
    <w:rsid w:val="00C40409"/>
    <w:rsid w:val="00C53032"/>
    <w:rsid w:val="00C75393"/>
    <w:rsid w:val="00C825CF"/>
    <w:rsid w:val="00C9227B"/>
    <w:rsid w:val="00C95016"/>
    <w:rsid w:val="00CA5E4D"/>
    <w:rsid w:val="00CA7B75"/>
    <w:rsid w:val="00CB755A"/>
    <w:rsid w:val="00CB79B1"/>
    <w:rsid w:val="00CD6FC8"/>
    <w:rsid w:val="00CE0872"/>
    <w:rsid w:val="00D01729"/>
    <w:rsid w:val="00D02DF8"/>
    <w:rsid w:val="00D10F5A"/>
    <w:rsid w:val="00D13E83"/>
    <w:rsid w:val="00D4048B"/>
    <w:rsid w:val="00D420D5"/>
    <w:rsid w:val="00D42DEA"/>
    <w:rsid w:val="00D54245"/>
    <w:rsid w:val="00D74660"/>
    <w:rsid w:val="00D77A3E"/>
    <w:rsid w:val="00D85A9F"/>
    <w:rsid w:val="00D8699B"/>
    <w:rsid w:val="00D95291"/>
    <w:rsid w:val="00DA0EB4"/>
    <w:rsid w:val="00DB0164"/>
    <w:rsid w:val="00DB652C"/>
    <w:rsid w:val="00DD73B6"/>
    <w:rsid w:val="00DE0D2D"/>
    <w:rsid w:val="00DE27CC"/>
    <w:rsid w:val="00DE5FDF"/>
    <w:rsid w:val="00DF39B7"/>
    <w:rsid w:val="00E00161"/>
    <w:rsid w:val="00E0502B"/>
    <w:rsid w:val="00E214C5"/>
    <w:rsid w:val="00E2460F"/>
    <w:rsid w:val="00E2521B"/>
    <w:rsid w:val="00E35C70"/>
    <w:rsid w:val="00E54B5E"/>
    <w:rsid w:val="00E61C86"/>
    <w:rsid w:val="00E76103"/>
    <w:rsid w:val="00E85CD8"/>
    <w:rsid w:val="00E91EAE"/>
    <w:rsid w:val="00EA520F"/>
    <w:rsid w:val="00EA6F71"/>
    <w:rsid w:val="00ED571A"/>
    <w:rsid w:val="00EE7763"/>
    <w:rsid w:val="00F13A72"/>
    <w:rsid w:val="00F16271"/>
    <w:rsid w:val="00F27024"/>
    <w:rsid w:val="00F33468"/>
    <w:rsid w:val="00F52A7E"/>
    <w:rsid w:val="00F55A26"/>
    <w:rsid w:val="00F65540"/>
    <w:rsid w:val="00F761BC"/>
    <w:rsid w:val="00F93E49"/>
    <w:rsid w:val="00F93E84"/>
    <w:rsid w:val="00FA7BAF"/>
    <w:rsid w:val="00FB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,"/>
  <w:listSeparator w:val=";"/>
  <w14:docId w14:val="53158372"/>
  <w15:chartTrackingRefBased/>
  <w15:docId w15:val="{75666F13-9153-4BD6-80CA-C64511AA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764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EAB"/>
    <w:pPr>
      <w:ind w:left="720"/>
      <w:contextualSpacing/>
    </w:pPr>
  </w:style>
  <w:style w:type="character" w:styleId="Hyperlink">
    <w:name w:val="Hyperlink"/>
    <w:uiPriority w:val="99"/>
    <w:unhideWhenUsed/>
    <w:rsid w:val="001232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731F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0068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lvikultur@apps.ipb.ac.id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silvikultur@apps.ipb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ilvikultur@apps.ipb.ac.i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KOP%20Surat-SVK2020-FKL_Baru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KOP Surat-SVK2020-FKL_Baru (2).dot</Template>
  <TotalTime>3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Links>
    <vt:vector size="18" baseType="variant">
      <vt:variant>
        <vt:i4>786464</vt:i4>
      </vt:variant>
      <vt:variant>
        <vt:i4>6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  <vt:variant>
        <vt:i4>786464</vt:i4>
      </vt:variant>
      <vt:variant>
        <vt:i4>3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Davino Rizqy Dayan</cp:lastModifiedBy>
  <cp:revision>5</cp:revision>
  <cp:lastPrinted>2020-07-22T21:00:00Z</cp:lastPrinted>
  <dcterms:created xsi:type="dcterms:W3CDTF">2026-08-12T02:22:00Z</dcterms:created>
  <dcterms:modified xsi:type="dcterms:W3CDTF">2026-08-12T02:31:00Z</dcterms:modified>
</cp:coreProperties>
</file>