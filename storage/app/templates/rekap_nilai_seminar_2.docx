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DE578" w14:textId="5626A091" w:rsidR="004E2A78" w:rsidRDefault="002F3AB7" w:rsidP="009B69A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noProof/>
          <w:sz w:val="24"/>
          <w:szCs w:val="24"/>
          <w:lang w:eastAsia="id-ID"/>
        </w:rPr>
        <w:drawing>
          <wp:anchor distT="0" distB="0" distL="114300" distR="114300" simplePos="0" relativeHeight="251653632" behindDoc="0" locked="0" layoutInCell="1" allowOverlap="1" wp14:anchorId="2314DD9A" wp14:editId="545B85BE">
            <wp:simplePos x="0" y="0"/>
            <wp:positionH relativeFrom="column">
              <wp:posOffset>-361315</wp:posOffset>
            </wp:positionH>
            <wp:positionV relativeFrom="paragraph">
              <wp:posOffset>195580</wp:posOffset>
            </wp:positionV>
            <wp:extent cx="723900" cy="723900"/>
            <wp:effectExtent l="0" t="0" r="0" b="0"/>
            <wp:wrapNone/>
            <wp:docPr id="15" name="Picture 17" descr="Description: ppri662013_statuta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escription: ppri662013_statuta_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E90FB9" w14:textId="1850E081" w:rsidR="00EC7993" w:rsidRDefault="002F3AB7" w:rsidP="00F55A26">
      <w:pPr>
        <w:spacing w:after="0" w:line="240" w:lineRule="auto"/>
        <w:ind w:left="1418" w:right="1559"/>
        <w:rPr>
          <w:rFonts w:cs="Calibri"/>
          <w:sz w:val="24"/>
          <w:szCs w:val="24"/>
          <w:lang w:eastAsia="id-ID"/>
        </w:rPr>
      </w:pPr>
      <w:r>
        <w:rPr>
          <w:rFonts w:cs="Calibri"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286197C" wp14:editId="0CF46EF2">
                <wp:simplePos x="0" y="0"/>
                <wp:positionH relativeFrom="column">
                  <wp:posOffset>4664710</wp:posOffset>
                </wp:positionH>
                <wp:positionV relativeFrom="paragraph">
                  <wp:posOffset>22225</wp:posOffset>
                </wp:positionV>
                <wp:extent cx="2769870" cy="838835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9870" cy="838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51689" w14:textId="77777777" w:rsidR="00D11E87" w:rsidRPr="00DE0D2D" w:rsidRDefault="00D11E87" w:rsidP="00D11E87">
                            <w:pPr>
                              <w:spacing w:after="0" w:line="240" w:lineRule="auto"/>
                              <w:rPr>
                                <w:rFonts w:ascii="Barmeno Regular" w:hAnsi="Barmeno Regular" w:cs="Calibri"/>
                                <w:b/>
                                <w:sz w:val="20"/>
                                <w:szCs w:val="16"/>
                              </w:rPr>
                            </w:pPr>
                            <w:r w:rsidRPr="00DE0D2D">
                              <w:rPr>
                                <w:rFonts w:ascii="Barmeno Regular" w:hAnsi="Barmeno Regular" w:cs="Calibri"/>
                                <w:b/>
                                <w:sz w:val="20"/>
                                <w:szCs w:val="16"/>
                              </w:rPr>
                              <w:t>DEPARTEMEN SILVIKULTUR</w:t>
                            </w:r>
                          </w:p>
                          <w:p w14:paraId="7F2E46F4" w14:textId="77777777" w:rsidR="00D11E87" w:rsidRPr="00DE0D2D" w:rsidRDefault="00D11E87" w:rsidP="00D11E87">
                            <w:pPr>
                              <w:spacing w:after="0" w:line="240" w:lineRule="auto"/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</w:pPr>
                            <w:r w:rsidRPr="00DE0D2D"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  <w:t>Kampus IPB Dramaga, Bogor 16680</w:t>
                            </w:r>
                          </w:p>
                          <w:p w14:paraId="2D64FFE5" w14:textId="77777777" w:rsidR="00D11E87" w:rsidRPr="00DE0D2D" w:rsidRDefault="00D11E87" w:rsidP="00D11E87">
                            <w:pPr>
                              <w:tabs>
                                <w:tab w:val="left" w:pos="851"/>
                              </w:tabs>
                              <w:spacing w:after="0" w:line="240" w:lineRule="auto"/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</w:pPr>
                            <w:r w:rsidRPr="00DE0D2D"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  <w:t>Telepon</w:t>
                            </w:r>
                            <w:r w:rsidRPr="00DE0D2D"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  <w:tab/>
                              <w:t>+62 251 862 6806</w:t>
                            </w:r>
                          </w:p>
                          <w:p w14:paraId="16B9B468" w14:textId="77777777" w:rsidR="00D11E87" w:rsidRPr="00DE0D2D" w:rsidRDefault="00D11E87" w:rsidP="00D11E87">
                            <w:pPr>
                              <w:tabs>
                                <w:tab w:val="left" w:pos="851"/>
                              </w:tabs>
                              <w:spacing w:after="0" w:line="240" w:lineRule="auto"/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</w:pPr>
                            <w:r w:rsidRPr="00DE0D2D"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  <w:t>Facsimile</w:t>
                            </w:r>
                            <w:r w:rsidRPr="00DE0D2D"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  <w:tab/>
                              <w:t>+62 251 862 6886</w:t>
                            </w:r>
                          </w:p>
                          <w:p w14:paraId="6D4AC6CE" w14:textId="77777777" w:rsidR="007A43EA" w:rsidRPr="009C3ACB" w:rsidRDefault="007A43EA" w:rsidP="007A43EA">
                            <w:pPr>
                              <w:tabs>
                                <w:tab w:val="left" w:pos="851"/>
                              </w:tabs>
                              <w:spacing w:after="0" w:line="240" w:lineRule="auto"/>
                              <w:rPr>
                                <w:rFonts w:ascii="Barmeno Regular" w:hAnsi="Barmeno Regular" w:cs="Calibri"/>
                                <w:color w:val="0070C0"/>
                                <w:sz w:val="16"/>
                                <w:szCs w:val="16"/>
                                <w:u w:val="single"/>
                              </w:rPr>
                            </w:pPr>
                            <w:hyperlink r:id="rId6" w:history="1">
                              <w:r w:rsidRPr="009C3ACB">
                                <w:rPr>
                                  <w:rFonts w:ascii="Barmeno Regular" w:hAnsi="Barmeno Regular" w:cs="Calibri"/>
                                  <w:color w:val="0070C0"/>
                                  <w:sz w:val="16"/>
                                  <w:szCs w:val="16"/>
                                  <w:u w:val="single"/>
                                </w:rPr>
                                <w:t>silvikultur@apps.ipb.ac.id</w:t>
                              </w:r>
                            </w:hyperlink>
                            <w:r w:rsidRPr="009C3ACB">
                              <w:rPr>
                                <w:rFonts w:ascii="Barmeno Regular" w:hAnsi="Barmeno Regular" w:cs="Calibri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9C3ACB">
                              <w:rPr>
                                <w:rFonts w:ascii="Barmeno Regular" w:hAnsi="Barmeno Regular" w:cs="Calibri"/>
                                <w:color w:val="0070C0"/>
                                <w:sz w:val="16"/>
                                <w:szCs w:val="16"/>
                                <w:u w:val="single"/>
                              </w:rPr>
                              <w:t>silvikultur.fahutan.ipb.ac.id</w:t>
                            </w:r>
                          </w:p>
                          <w:p w14:paraId="68B9C28C" w14:textId="77777777" w:rsidR="00D11E87" w:rsidRPr="00DE0D2D" w:rsidRDefault="00D11E87" w:rsidP="00D11E87">
                            <w:pPr>
                              <w:spacing w:after="0"/>
                              <w:rPr>
                                <w:rFonts w:ascii="Barmeno Regular" w:hAnsi="Barmeno Regular" w:cs="Calibri"/>
                                <w:sz w:val="16"/>
                                <w:szCs w:val="16"/>
                              </w:rPr>
                            </w:pPr>
                            <w:r w:rsidRPr="00DE0D2D">
                              <w:rPr>
                                <w:rFonts w:ascii="Barmeno Regular" w:hAnsi="Barmeno Regular" w:cs="Calibri"/>
                                <w:sz w:val="16"/>
                                <w:szCs w:val="16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86197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7.3pt;margin-top:1.75pt;width:218.1pt;height:66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" stroked="f">
                <v:textbox>
                  <w:txbxContent>
                    <w:p w14:paraId="35B51689" w14:textId="77777777" w:rsidR="00D11E87" w:rsidRPr="00DE0D2D" w:rsidRDefault="00D11E87" w:rsidP="00D11E87">
                      <w:pPr>
                        <w:spacing w:after="0" w:line="240" w:lineRule="auto"/>
                        <w:rPr>
                          <w:rFonts w:ascii="Barmeno Regular" w:hAnsi="Barmeno Regular" w:cs="Calibri"/>
                          <w:b/>
                          <w:sz w:val="20"/>
                          <w:szCs w:val="16"/>
                        </w:rPr>
                      </w:pPr>
                      <w:r w:rsidRPr="00DE0D2D">
                        <w:rPr>
                          <w:rFonts w:ascii="Barmeno Regular" w:hAnsi="Barmeno Regular" w:cs="Calibri"/>
                          <w:b/>
                          <w:sz w:val="20"/>
                          <w:szCs w:val="16"/>
                        </w:rPr>
                        <w:t>DEPARTEMEN SILVIKULTUR</w:t>
                      </w:r>
                    </w:p>
                    <w:p w14:paraId="7F2E46F4" w14:textId="77777777" w:rsidR="00D11E87" w:rsidRPr="00DE0D2D" w:rsidRDefault="00D11E87" w:rsidP="00D11E87">
                      <w:pPr>
                        <w:spacing w:after="0" w:line="240" w:lineRule="auto"/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</w:pPr>
                      <w:r w:rsidRPr="00DE0D2D"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  <w:t>Kampus IPB Dramaga, Bogor 16680</w:t>
                      </w:r>
                    </w:p>
                    <w:p w14:paraId="2D64FFE5" w14:textId="77777777" w:rsidR="00D11E87" w:rsidRPr="00DE0D2D" w:rsidRDefault="00D11E87" w:rsidP="00D11E87">
                      <w:pPr>
                        <w:tabs>
                          <w:tab w:val="left" w:pos="851"/>
                        </w:tabs>
                        <w:spacing w:after="0" w:line="240" w:lineRule="auto"/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</w:pPr>
                      <w:r w:rsidRPr="00DE0D2D"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  <w:t>Telepon</w:t>
                      </w:r>
                      <w:r w:rsidRPr="00DE0D2D"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  <w:tab/>
                        <w:t>+62 251 862 6806</w:t>
                      </w:r>
                    </w:p>
                    <w:p w14:paraId="16B9B468" w14:textId="77777777" w:rsidR="00D11E87" w:rsidRPr="00DE0D2D" w:rsidRDefault="00D11E87" w:rsidP="00D11E87">
                      <w:pPr>
                        <w:tabs>
                          <w:tab w:val="left" w:pos="851"/>
                        </w:tabs>
                        <w:spacing w:after="0" w:line="240" w:lineRule="auto"/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</w:pPr>
                      <w:r w:rsidRPr="00DE0D2D"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  <w:t>Facsimile</w:t>
                      </w:r>
                      <w:r w:rsidRPr="00DE0D2D"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  <w:tab/>
                        <w:t>+62 251 862 6886</w:t>
                      </w:r>
                    </w:p>
                    <w:p w14:paraId="6D4AC6CE" w14:textId="77777777" w:rsidR="007A43EA" w:rsidRPr="009C3ACB" w:rsidRDefault="007A43EA" w:rsidP="007A43EA">
                      <w:pPr>
                        <w:tabs>
                          <w:tab w:val="left" w:pos="851"/>
                        </w:tabs>
                        <w:spacing w:after="0" w:line="240" w:lineRule="auto"/>
                        <w:rPr>
                          <w:rFonts w:ascii="Barmeno Regular" w:hAnsi="Barmeno Regular" w:cs="Calibri"/>
                          <w:color w:val="0070C0"/>
                          <w:sz w:val="16"/>
                          <w:szCs w:val="16"/>
                          <w:u w:val="single"/>
                        </w:rPr>
                      </w:pPr>
                      <w:hyperlink r:id="rId7" w:history="1">
                        <w:r w:rsidRPr="009C3ACB">
                          <w:rPr>
                            <w:rFonts w:ascii="Barmeno Regular" w:hAnsi="Barmeno Regular" w:cs="Calibri"/>
                            <w:color w:val="0070C0"/>
                            <w:sz w:val="16"/>
                            <w:szCs w:val="16"/>
                            <w:u w:val="single"/>
                          </w:rPr>
                          <w:t>silvikultur@apps.ipb.ac.id</w:t>
                        </w:r>
                      </w:hyperlink>
                      <w:r w:rsidRPr="009C3ACB">
                        <w:rPr>
                          <w:rFonts w:ascii="Barmeno Regular" w:hAnsi="Barmeno Regular" w:cs="Calibri"/>
                          <w:sz w:val="16"/>
                          <w:szCs w:val="16"/>
                        </w:rPr>
                        <w:t xml:space="preserve">  </w:t>
                      </w:r>
                      <w:r w:rsidRPr="009C3ACB">
                        <w:rPr>
                          <w:rFonts w:ascii="Barmeno Regular" w:hAnsi="Barmeno Regular" w:cs="Calibri"/>
                          <w:color w:val="0070C0"/>
                          <w:sz w:val="16"/>
                          <w:szCs w:val="16"/>
                          <w:u w:val="single"/>
                        </w:rPr>
                        <w:t>silvikultur.fahutan.ipb.ac.id</w:t>
                      </w:r>
                    </w:p>
                    <w:p w14:paraId="68B9C28C" w14:textId="77777777" w:rsidR="00D11E87" w:rsidRPr="00DE0D2D" w:rsidRDefault="00D11E87" w:rsidP="00D11E87">
                      <w:pPr>
                        <w:spacing w:after="0"/>
                        <w:rPr>
                          <w:rFonts w:ascii="Barmeno Regular" w:hAnsi="Barmeno Regular" w:cs="Calibri"/>
                          <w:sz w:val="16"/>
                          <w:szCs w:val="16"/>
                        </w:rPr>
                      </w:pPr>
                      <w:r w:rsidRPr="00DE0D2D">
                        <w:rPr>
                          <w:rFonts w:ascii="Barmeno Regular" w:hAnsi="Barmeno Regular" w:cs="Calibri"/>
                          <w:sz w:val="16"/>
                          <w:szCs w:val="16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Calibri"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D8CA143" wp14:editId="7C46A448">
                <wp:simplePos x="0" y="0"/>
                <wp:positionH relativeFrom="column">
                  <wp:posOffset>397510</wp:posOffset>
                </wp:positionH>
                <wp:positionV relativeFrom="paragraph">
                  <wp:posOffset>20320</wp:posOffset>
                </wp:positionV>
                <wp:extent cx="4084320" cy="83947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4320" cy="839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DE2E8" w14:textId="77777777" w:rsidR="007A43EA" w:rsidRPr="009C3ACB" w:rsidRDefault="007A43EA" w:rsidP="007A43EA">
                            <w:pPr>
                              <w:spacing w:after="0" w:line="240" w:lineRule="auto"/>
                              <w:rPr>
                                <w:rFonts w:ascii="Barmeno Regular" w:hAnsi="Barmeno Regular"/>
                                <w:bCs/>
                                <w:spacing w:val="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C3ACB">
                              <w:rPr>
                                <w:rFonts w:ascii="Barmeno Regular" w:hAnsi="Barmeno Regular"/>
                                <w:bCs/>
                                <w:spacing w:val="4"/>
                                <w:sz w:val="20"/>
                                <w:szCs w:val="20"/>
                                <w:lang w:val="en-US"/>
                              </w:rPr>
                              <w:t>KEMENTERIAN PENDIDIKAN, KEBUDAYAAN, RISET, DAN TEKNOLOGI</w:t>
                            </w:r>
                          </w:p>
                          <w:p w14:paraId="21C69A4D" w14:textId="77777777" w:rsidR="00D11E87" w:rsidRPr="00617067" w:rsidRDefault="00D11E87" w:rsidP="00D11E87">
                            <w:pPr>
                              <w:spacing w:after="0" w:line="240" w:lineRule="auto"/>
                              <w:rPr>
                                <w:rFonts w:ascii="Barmeno Regular" w:hAnsi="Barmeno Regular"/>
                                <w:b/>
                                <w:sz w:val="46"/>
                                <w:szCs w:val="46"/>
                              </w:rPr>
                            </w:pPr>
                            <w:r w:rsidRPr="00617067">
                              <w:rPr>
                                <w:rFonts w:ascii="Barmeno Regular" w:hAnsi="Barmeno Regular"/>
                                <w:b/>
                                <w:sz w:val="46"/>
                                <w:szCs w:val="46"/>
                              </w:rPr>
                              <w:t>INSTITUT PERTANIAN BOGOR</w:t>
                            </w:r>
                          </w:p>
                          <w:p w14:paraId="5B1A4267" w14:textId="77777777" w:rsidR="00D11E87" w:rsidRPr="00DE0D2D" w:rsidRDefault="00D11E87" w:rsidP="00D11E87">
                            <w:pPr>
                              <w:spacing w:after="0" w:line="240" w:lineRule="auto"/>
                              <w:rPr>
                                <w:rFonts w:ascii="Barmeno Regular" w:hAnsi="Barmeno Regular"/>
                                <w:color w:val="808080"/>
                                <w:sz w:val="28"/>
                                <w:szCs w:val="28"/>
                              </w:rPr>
                            </w:pPr>
                            <w:r w:rsidRPr="00DE0D2D">
                              <w:rPr>
                                <w:rFonts w:ascii="Barmeno Regular" w:hAnsi="Barmeno Regular"/>
                                <w:color w:val="808080"/>
                                <w:sz w:val="28"/>
                                <w:szCs w:val="28"/>
                              </w:rPr>
                              <w:t>FAKULTAS KEHUTANAN DAN LINGKUNGAN</w:t>
                            </w:r>
                          </w:p>
                          <w:p w14:paraId="19725FBB" w14:textId="77777777" w:rsidR="00D11E87" w:rsidRPr="00617067" w:rsidRDefault="00D11E87" w:rsidP="00D11E87">
                            <w:pPr>
                              <w:spacing w:after="0" w:line="240" w:lineRule="auto"/>
                              <w:rPr>
                                <w:rFonts w:ascii="Barmeno Regular" w:hAnsi="Barmeno Regular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8CA143" id="_x0000_s1027" type="#_x0000_t202" style="position:absolute;left:0;text-align:left;margin-left:31.3pt;margin-top:1.6pt;width:321.6pt;height:66.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" stroked="f">
                <v:textbox>
                  <w:txbxContent>
                    <w:p w14:paraId="1A0DE2E8" w14:textId="77777777" w:rsidR="007A43EA" w:rsidRPr="009C3ACB" w:rsidRDefault="007A43EA" w:rsidP="007A43EA">
                      <w:pPr>
                        <w:spacing w:after="0" w:line="240" w:lineRule="auto"/>
                        <w:rPr>
                          <w:rFonts w:ascii="Barmeno Regular" w:hAnsi="Barmeno Regular"/>
                          <w:bCs/>
                          <w:spacing w:val="4"/>
                          <w:sz w:val="20"/>
                          <w:szCs w:val="20"/>
                          <w:lang w:val="en-US"/>
                        </w:rPr>
                      </w:pPr>
                      <w:r w:rsidRPr="009C3ACB">
                        <w:rPr>
                          <w:rFonts w:ascii="Barmeno Regular" w:hAnsi="Barmeno Regular"/>
                          <w:bCs/>
                          <w:spacing w:val="4"/>
                          <w:sz w:val="20"/>
                          <w:szCs w:val="20"/>
                          <w:lang w:val="en-US"/>
                        </w:rPr>
                        <w:t>KEMENTERIAN PENDIDIKAN, KEBUDAYAAN, RISET, DAN TEKNOLOGI</w:t>
                      </w:r>
                    </w:p>
                    <w:p w14:paraId="21C69A4D" w14:textId="77777777" w:rsidR="00D11E87" w:rsidRPr="00617067" w:rsidRDefault="00D11E87" w:rsidP="00D11E87">
                      <w:pPr>
                        <w:spacing w:after="0" w:line="240" w:lineRule="auto"/>
                        <w:rPr>
                          <w:rFonts w:ascii="Barmeno Regular" w:hAnsi="Barmeno Regular"/>
                          <w:b/>
                          <w:sz w:val="46"/>
                          <w:szCs w:val="46"/>
                        </w:rPr>
                      </w:pPr>
                      <w:r w:rsidRPr="00617067">
                        <w:rPr>
                          <w:rFonts w:ascii="Barmeno Regular" w:hAnsi="Barmeno Regular"/>
                          <w:b/>
                          <w:sz w:val="46"/>
                          <w:szCs w:val="46"/>
                        </w:rPr>
                        <w:t>INSTITUT PERTANIAN BOGOR</w:t>
                      </w:r>
                    </w:p>
                    <w:p w14:paraId="5B1A4267" w14:textId="77777777" w:rsidR="00D11E87" w:rsidRPr="00DE0D2D" w:rsidRDefault="00D11E87" w:rsidP="00D11E87">
                      <w:pPr>
                        <w:spacing w:after="0" w:line="240" w:lineRule="auto"/>
                        <w:rPr>
                          <w:rFonts w:ascii="Barmeno Regular" w:hAnsi="Barmeno Regular"/>
                          <w:color w:val="808080"/>
                          <w:sz w:val="28"/>
                          <w:szCs w:val="28"/>
                        </w:rPr>
                      </w:pPr>
                      <w:r w:rsidRPr="00DE0D2D">
                        <w:rPr>
                          <w:rFonts w:ascii="Barmeno Regular" w:hAnsi="Barmeno Regular"/>
                          <w:color w:val="808080"/>
                          <w:sz w:val="28"/>
                          <w:szCs w:val="28"/>
                        </w:rPr>
                        <w:t>FAKULTAS KEHUTANAN DAN LINGKUNGAN</w:t>
                      </w:r>
                    </w:p>
                    <w:p w14:paraId="19725FBB" w14:textId="77777777" w:rsidR="00D11E87" w:rsidRPr="00617067" w:rsidRDefault="00D11E87" w:rsidP="00D11E87">
                      <w:pPr>
                        <w:spacing w:after="0" w:line="240" w:lineRule="auto"/>
                        <w:rPr>
                          <w:rFonts w:ascii="Barmeno Regular" w:hAnsi="Barmeno Regular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Calibri"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37133A84" wp14:editId="74C04441">
                <wp:simplePos x="0" y="0"/>
                <wp:positionH relativeFrom="column">
                  <wp:posOffset>4563109</wp:posOffset>
                </wp:positionH>
                <wp:positionV relativeFrom="paragraph">
                  <wp:posOffset>117475</wp:posOffset>
                </wp:positionV>
                <wp:extent cx="0" cy="655955"/>
                <wp:effectExtent l="0" t="0" r="19050" b="1079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655955"/>
                        </a:xfrm>
                        <a:prstGeom prst="line">
                          <a:avLst/>
                        </a:prstGeom>
                        <a:noFill/>
                        <a:ln w="381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A08058" id="Straight Connector 1" o:spid="_x0000_s1026" style="position:absolute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59.3pt,9.25pt" to="359.3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" strokecolor="windowText" strokeweight=".03pt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7B8B61D" wp14:editId="4A50D665">
                <wp:simplePos x="0" y="0"/>
                <wp:positionH relativeFrom="column">
                  <wp:posOffset>-1162685</wp:posOffset>
                </wp:positionH>
                <wp:positionV relativeFrom="paragraph">
                  <wp:posOffset>3545205</wp:posOffset>
                </wp:positionV>
                <wp:extent cx="266700" cy="5534025"/>
                <wp:effectExtent l="0" t="0" r="0" b="0"/>
                <wp:wrapNone/>
                <wp:docPr id="87680896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55340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70C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70C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70C0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09A59F" id="Rectangle 6" o:spid="_x0000_s1026" style="position:absolute;margin-left:-91.55pt;margin-top:279.15pt;width:21pt;height:435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" fillcolor="#003f77" stroked="f" strokeweight="2pt">
                <v:fill color2="#0072ce" rotate="t" angle="180" colors="0 #003f77;.5 #005fad;1 #0072ce" focus="100%" type="gradient"/>
              </v:rect>
            </w:pict>
          </mc:Fallback>
        </mc:AlternateContent>
      </w:r>
    </w:p>
    <w:p w14:paraId="240D11F6" w14:textId="77777777" w:rsidR="00EC7993" w:rsidRPr="00EC7993" w:rsidRDefault="00EC7993" w:rsidP="00EC7993">
      <w:pPr>
        <w:rPr>
          <w:rFonts w:cs="Calibri"/>
          <w:sz w:val="24"/>
          <w:szCs w:val="24"/>
          <w:lang w:eastAsia="id-ID"/>
        </w:rPr>
      </w:pPr>
    </w:p>
    <w:p w14:paraId="2476D778" w14:textId="77777777" w:rsidR="00EC7993" w:rsidRPr="00EC7993" w:rsidRDefault="00EC7993" w:rsidP="00EC7993">
      <w:pPr>
        <w:rPr>
          <w:rFonts w:cs="Calibri"/>
          <w:sz w:val="24"/>
          <w:szCs w:val="24"/>
          <w:lang w:eastAsia="id-ID"/>
        </w:rPr>
      </w:pPr>
    </w:p>
    <w:p w14:paraId="7E34ECE8" w14:textId="77777777" w:rsidR="00EC7993" w:rsidRPr="00EC7993" w:rsidRDefault="00EC7993" w:rsidP="00001DB0">
      <w:pPr>
        <w:spacing w:after="0" w:line="240" w:lineRule="auto"/>
        <w:rPr>
          <w:rFonts w:ascii="Times New Roman" w:hAnsi="Times New Roman"/>
          <w:color w:val="000000"/>
          <w:sz w:val="24"/>
        </w:rPr>
      </w:pPr>
      <w:r>
        <w:rPr>
          <w:rFonts w:cs="Calibri"/>
          <w:sz w:val="24"/>
          <w:szCs w:val="24"/>
          <w:lang w:eastAsia="id-ID"/>
        </w:rPr>
        <w:tab/>
      </w:r>
    </w:p>
    <w:p w14:paraId="4F718A13" w14:textId="77777777" w:rsidR="00001DB0" w:rsidRPr="00EC7993" w:rsidRDefault="00EC7993" w:rsidP="00122340">
      <w:pPr>
        <w:tabs>
          <w:tab w:val="left" w:pos="5245"/>
        </w:tabs>
        <w:spacing w:after="0"/>
        <w:ind w:left="4253"/>
        <w:rPr>
          <w:rFonts w:ascii="Times New Roman" w:hAnsi="Times New Roman"/>
          <w:color w:val="000000"/>
          <w:sz w:val="24"/>
        </w:rPr>
      </w:pPr>
      <w:r w:rsidRPr="00EC7993">
        <w:rPr>
          <w:rFonts w:ascii="Times New Roman" w:hAnsi="Times New Roman"/>
          <w:color w:val="000000"/>
          <w:sz w:val="24"/>
        </w:rPr>
        <w:t xml:space="preserve">    </w:t>
      </w:r>
      <w:r>
        <w:rPr>
          <w:rFonts w:ascii="Times New Roman" w:hAnsi="Times New Roman"/>
          <w:color w:val="000000"/>
          <w:sz w:val="24"/>
        </w:rPr>
        <w:tab/>
      </w:r>
      <w:r>
        <w:rPr>
          <w:rFonts w:ascii="Times New Roman" w:hAnsi="Times New Roman"/>
          <w:color w:val="000000"/>
          <w:sz w:val="24"/>
        </w:rPr>
        <w:tab/>
      </w:r>
    </w:p>
    <w:p w14:paraId="51CAD63D" w14:textId="77777777" w:rsidR="004B3E3A" w:rsidRPr="00C06469" w:rsidRDefault="004B3E3A" w:rsidP="004B3E3A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  <w:r w:rsidRPr="00C06469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 xml:space="preserve">REKAPITULASI NILAI </w:t>
      </w:r>
    </w:p>
    <w:p w14:paraId="6D89CC1B" w14:textId="5D0C4940" w:rsidR="004B3E3A" w:rsidRPr="00C06469" w:rsidRDefault="007E6745" w:rsidP="004B3E3A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  <w:r w:rsidRPr="00C06469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SEMINAR TUGAS AKHIR</w:t>
      </w:r>
    </w:p>
    <w:p w14:paraId="5A6821DE" w14:textId="77777777" w:rsidR="004B3E3A" w:rsidRPr="00C06469" w:rsidRDefault="004B3E3A" w:rsidP="004B3E3A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val="en-US"/>
        </w:rPr>
      </w:pPr>
    </w:p>
    <w:p w14:paraId="67E81770" w14:textId="77777777" w:rsidR="004B3E3A" w:rsidRPr="00C06469" w:rsidRDefault="004B3E3A" w:rsidP="004B3E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4DD82311" w14:textId="77777777" w:rsidR="00B33BDC" w:rsidRPr="00B33BDC" w:rsidRDefault="004B3E3A" w:rsidP="00B33BDC">
      <w:pPr>
        <w:tabs>
          <w:tab w:val="left" w:pos="2552"/>
          <w:tab w:val="left" w:pos="2835"/>
          <w:tab w:val="left" w:leader="dot" w:pos="8221"/>
        </w:tabs>
        <w:spacing w:after="0" w:line="240" w:lineRule="auto"/>
        <w:ind w:left="567"/>
        <w:rPr>
          <w:rFonts w:ascii="Times New Roman" w:eastAsia="Times New Roman" w:hAnsi="Times New Roman"/>
          <w:bCs/>
          <w:lang w:val="en-US"/>
        </w:rPr>
      </w:pPr>
      <w:r w:rsidRPr="00AF5E9D">
        <w:rPr>
          <w:rFonts w:ascii="Times New Roman" w:eastAsia="Times New Roman" w:hAnsi="Times New Roman"/>
          <w:lang w:val="en-US"/>
        </w:rPr>
        <w:t>Nama Mahasiswa</w:t>
      </w:r>
      <w:r w:rsidRPr="00AF5E9D">
        <w:rPr>
          <w:rFonts w:ascii="Times New Roman" w:eastAsia="Times New Roman" w:hAnsi="Times New Roman"/>
          <w:lang w:val="en-US"/>
        </w:rPr>
        <w:tab/>
        <w:t>:</w:t>
      </w:r>
      <w:r w:rsidRPr="00AF5E9D">
        <w:rPr>
          <w:rFonts w:ascii="Times New Roman" w:eastAsia="Times New Roman" w:hAnsi="Times New Roman"/>
          <w:lang w:val="en-US"/>
        </w:rPr>
        <w:tab/>
      </w:r>
      <w:r w:rsidR="00CD0EB6" w:rsidRPr="00CD0EB6">
        <w:rPr>
          <w:rFonts w:ascii="Times New Roman" w:eastAsia="Times New Roman" w:hAnsi="Times New Roman"/>
          <w:lang w:val="en-US"/>
        </w:rPr>
        <w:t>${nama}</w:t>
      </w:r>
    </w:p>
    <w:p w14:paraId="77C614EB" w14:textId="77777777" w:rsidR="00B33BDC" w:rsidRPr="00B33BDC" w:rsidRDefault="004B3E3A" w:rsidP="00B33BDC">
      <w:pPr>
        <w:tabs>
          <w:tab w:val="left" w:pos="2552"/>
          <w:tab w:val="left" w:pos="2835"/>
          <w:tab w:val="left" w:leader="dot" w:pos="8221"/>
        </w:tabs>
        <w:spacing w:after="0" w:line="240" w:lineRule="auto"/>
        <w:ind w:left="567"/>
        <w:rPr>
          <w:rFonts w:ascii="Times New Roman" w:eastAsia="Times New Roman" w:hAnsi="Times New Roman"/>
          <w:bCs/>
          <w:lang w:val="en-US"/>
        </w:rPr>
      </w:pPr>
      <w:r w:rsidRPr="00AF5E9D">
        <w:rPr>
          <w:rFonts w:ascii="Times New Roman" w:eastAsia="Times New Roman" w:hAnsi="Times New Roman"/>
          <w:lang w:val="en-US"/>
        </w:rPr>
        <w:t>NIM</w:t>
      </w:r>
      <w:r w:rsidRPr="00AF5E9D">
        <w:rPr>
          <w:rFonts w:ascii="Times New Roman" w:eastAsia="Times New Roman" w:hAnsi="Times New Roman"/>
          <w:lang w:val="en-US"/>
        </w:rPr>
        <w:tab/>
        <w:t>:</w:t>
      </w:r>
      <w:r w:rsidR="003B7555" w:rsidRPr="00AF5E9D">
        <w:rPr>
          <w:rFonts w:ascii="Times New Roman" w:eastAsia="Times New Roman" w:hAnsi="Times New Roman"/>
          <w:lang w:val="en-US"/>
        </w:rPr>
        <w:tab/>
      </w:r>
      <w:r w:rsidR="00CD0EB6" w:rsidRPr="00CD0EB6">
        <w:rPr>
          <w:rFonts w:ascii="Times New Roman" w:eastAsia="Times New Roman" w:hAnsi="Times New Roman"/>
          <w:lang w:val="en-US"/>
        </w:rPr>
        <w:t>${nim}</w:t>
      </w:r>
    </w:p>
    <w:p w14:paraId="051D8219" w14:textId="77777777" w:rsidR="004B3E3A" w:rsidRPr="00AF5E9D" w:rsidRDefault="004B3E3A" w:rsidP="004B3E3A">
      <w:pPr>
        <w:tabs>
          <w:tab w:val="left" w:pos="2552"/>
          <w:tab w:val="left" w:pos="2835"/>
          <w:tab w:val="left" w:leader="dot" w:pos="8221"/>
        </w:tabs>
        <w:spacing w:after="0" w:line="240" w:lineRule="auto"/>
        <w:ind w:left="567"/>
        <w:rPr>
          <w:rFonts w:ascii="Times New Roman" w:eastAsia="Times New Roman" w:hAnsi="Times New Roman"/>
          <w:lang w:val="en-US"/>
        </w:rPr>
      </w:pPr>
      <w:r w:rsidRPr="00AF5E9D">
        <w:rPr>
          <w:rFonts w:ascii="Times New Roman" w:eastAsia="Times New Roman" w:hAnsi="Times New Roman"/>
          <w:lang w:val="en-US"/>
        </w:rPr>
        <w:t>Hari/Tanggal</w:t>
      </w:r>
      <w:r w:rsidRPr="00AF5E9D">
        <w:rPr>
          <w:rFonts w:ascii="Times New Roman" w:eastAsia="Times New Roman" w:hAnsi="Times New Roman"/>
          <w:lang w:val="en-US"/>
        </w:rPr>
        <w:tab/>
        <w:t>:</w:t>
      </w:r>
      <w:r w:rsidRPr="00AF5E9D">
        <w:rPr>
          <w:rFonts w:ascii="Times New Roman" w:eastAsia="Times New Roman" w:hAnsi="Times New Roman"/>
          <w:lang w:val="en-US"/>
        </w:rPr>
        <w:tab/>
      </w:r>
      <w:r w:rsidR="00CD0EB6" w:rsidRPr="00CD0EB6">
        <w:rPr>
          <w:rFonts w:ascii="Times New Roman" w:eastAsia="Times New Roman" w:hAnsi="Times New Roman"/>
          <w:lang w:val="en-US"/>
        </w:rPr>
        <w:t>${hari_tanggal}</w:t>
      </w:r>
    </w:p>
    <w:p w14:paraId="58149CF9" w14:textId="77777777" w:rsidR="004B3E3A" w:rsidRPr="00AF5E9D" w:rsidRDefault="004B3E3A" w:rsidP="007102F2">
      <w:pPr>
        <w:tabs>
          <w:tab w:val="left" w:pos="2552"/>
          <w:tab w:val="left" w:pos="2835"/>
          <w:tab w:val="left" w:leader="dot" w:pos="8221"/>
        </w:tabs>
        <w:spacing w:after="0" w:line="240" w:lineRule="auto"/>
        <w:ind w:left="567"/>
        <w:rPr>
          <w:rFonts w:ascii="Times New Roman" w:eastAsia="Times New Roman" w:hAnsi="Times New Roman"/>
          <w:b/>
          <w:lang w:val="en-US"/>
        </w:rPr>
      </w:pPr>
      <w:r w:rsidRPr="00AF5E9D">
        <w:rPr>
          <w:rFonts w:ascii="Times New Roman" w:eastAsia="Times New Roman" w:hAnsi="Times New Roman"/>
          <w:lang w:val="en-US"/>
        </w:rPr>
        <w:t>Waktu/Tempat</w:t>
      </w:r>
      <w:r w:rsidRPr="00AF5E9D">
        <w:rPr>
          <w:rFonts w:ascii="Times New Roman" w:eastAsia="Times New Roman" w:hAnsi="Times New Roman"/>
          <w:lang w:val="en-US"/>
        </w:rPr>
        <w:tab/>
        <w:t>:</w:t>
      </w:r>
      <w:r w:rsidR="006C3EBC" w:rsidRPr="00AF5E9D">
        <w:rPr>
          <w:rFonts w:ascii="Times New Roman" w:eastAsia="Times New Roman" w:hAnsi="Times New Roman"/>
          <w:lang w:val="en-US"/>
        </w:rPr>
        <w:tab/>
      </w:r>
      <w:r w:rsidR="00CD0EB6" w:rsidRPr="00CD0EB6">
        <w:rPr>
          <w:rFonts w:ascii="Times New Roman" w:eastAsia="Times New Roman" w:hAnsi="Times New Roman"/>
          <w:lang w:val="en-US"/>
        </w:rPr>
        <w:t>${waktu_tempat}</w:t>
      </w:r>
    </w:p>
    <w:p w14:paraId="29D6D686" w14:textId="7A2D7E96" w:rsidR="003F5C7E" w:rsidRPr="003F5C7E" w:rsidRDefault="004B3E3A" w:rsidP="003F5C7E">
      <w:pPr>
        <w:tabs>
          <w:tab w:val="left" w:pos="2552"/>
          <w:tab w:val="left" w:pos="2835"/>
          <w:tab w:val="left" w:leader="dot" w:pos="8221"/>
        </w:tabs>
        <w:spacing w:after="0" w:line="240" w:lineRule="auto"/>
        <w:ind w:left="2835" w:hanging="2268"/>
        <w:jc w:val="both"/>
        <w:rPr>
          <w:rFonts w:ascii="Times New Roman" w:hAnsi="Times New Roman"/>
          <w:lang w:val="en-US"/>
        </w:rPr>
      </w:pPr>
      <w:r w:rsidRPr="00AF5E9D">
        <w:rPr>
          <w:rFonts w:ascii="Times New Roman" w:eastAsia="Times New Roman" w:hAnsi="Times New Roman"/>
          <w:lang w:val="en-US"/>
        </w:rPr>
        <w:t xml:space="preserve">Judul </w:t>
      </w:r>
      <w:r w:rsidR="007E6745">
        <w:rPr>
          <w:rFonts w:ascii="Times New Roman" w:eastAsia="Times New Roman" w:hAnsi="Times New Roman"/>
          <w:lang w:val="en-US"/>
        </w:rPr>
        <w:t>Skripsi</w:t>
      </w:r>
      <w:r w:rsidRPr="00AF5E9D">
        <w:rPr>
          <w:rFonts w:ascii="Times New Roman" w:eastAsia="Times New Roman" w:hAnsi="Times New Roman"/>
          <w:lang w:val="en-US"/>
        </w:rPr>
        <w:tab/>
        <w:t xml:space="preserve">: </w:t>
      </w:r>
      <w:r w:rsidRPr="00AF5E9D">
        <w:rPr>
          <w:rFonts w:ascii="Times New Roman" w:eastAsia="Times New Roman" w:hAnsi="Times New Roman"/>
          <w:lang w:val="en-US"/>
        </w:rPr>
        <w:tab/>
      </w:r>
      <w:r w:rsidR="00CD0EB6" w:rsidRPr="00CD0EB6">
        <w:rPr>
          <w:rFonts w:ascii="Times New Roman" w:eastAsia="Times New Roman" w:hAnsi="Times New Roman"/>
          <w:lang w:val="en-US"/>
        </w:rPr>
        <w:t>${judul}</w:t>
      </w:r>
    </w:p>
    <w:p w14:paraId="31F092E5" w14:textId="77777777" w:rsidR="00CE6970" w:rsidRPr="00CE6970" w:rsidRDefault="00CE6970" w:rsidP="00CE6970">
      <w:pPr>
        <w:tabs>
          <w:tab w:val="left" w:pos="2552"/>
          <w:tab w:val="left" w:pos="2835"/>
          <w:tab w:val="left" w:leader="dot" w:pos="8221"/>
        </w:tabs>
        <w:spacing w:after="0" w:line="240" w:lineRule="auto"/>
        <w:ind w:left="2835" w:hanging="2268"/>
        <w:jc w:val="both"/>
        <w:rPr>
          <w:rFonts w:ascii="Times New Roman" w:hAnsi="Times New Roman"/>
          <w:lang w:val="en-US"/>
        </w:rPr>
      </w:pPr>
    </w:p>
    <w:p w14:paraId="75402837" w14:textId="77777777" w:rsidR="002B7CC9" w:rsidRPr="00C06469" w:rsidRDefault="002B7CC9" w:rsidP="007102F2">
      <w:pPr>
        <w:tabs>
          <w:tab w:val="left" w:pos="2552"/>
          <w:tab w:val="left" w:pos="2835"/>
          <w:tab w:val="left" w:leader="dot" w:pos="8221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3953BBB2" w14:textId="1B392164" w:rsidR="004B3E3A" w:rsidRPr="00C06469" w:rsidRDefault="004B3E3A" w:rsidP="004B3E3A">
      <w:pPr>
        <w:tabs>
          <w:tab w:val="left" w:pos="3119"/>
          <w:tab w:val="left" w:pos="3402"/>
          <w:tab w:val="left" w:leader="dot" w:pos="8221"/>
        </w:tabs>
        <w:spacing w:after="0" w:line="240" w:lineRule="auto"/>
        <w:ind w:left="567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b/>
          <w:sz w:val="24"/>
          <w:szCs w:val="24"/>
          <w:lang w:val="en-US"/>
        </w:rPr>
        <w:t xml:space="preserve">Daftar Nilai </w:t>
      </w:r>
      <w:r w:rsidR="0017504A">
        <w:rPr>
          <w:rFonts w:ascii="Times New Roman" w:eastAsia="Times New Roman" w:hAnsi="Times New Roman"/>
          <w:b/>
          <w:sz w:val="24"/>
          <w:szCs w:val="24"/>
          <w:lang w:val="en-US"/>
        </w:rPr>
        <w:t>Seminar</w:t>
      </w:r>
      <w:r w:rsidRPr="00C06469">
        <w:rPr>
          <w:rFonts w:ascii="Times New Roman" w:eastAsia="Times New Roman" w:hAnsi="Times New Roman"/>
          <w:b/>
          <w:sz w:val="24"/>
          <w:szCs w:val="24"/>
          <w:lang w:val="en-US"/>
        </w:rPr>
        <w:t>:</w:t>
      </w:r>
    </w:p>
    <w:p w14:paraId="5C545CED" w14:textId="3215AD6D" w:rsidR="004B3E3A" w:rsidRPr="00C06469" w:rsidRDefault="002F3AB7" w:rsidP="004B3E3A">
      <w:pPr>
        <w:spacing w:after="0" w:line="240" w:lineRule="auto"/>
        <w:ind w:left="567" w:hanging="283"/>
        <w:rPr>
          <w:rFonts w:ascii="Times New Roman" w:eastAsia="Times New Roman" w:hAnsi="Times New Roman"/>
          <w:sz w:val="24"/>
          <w:szCs w:val="24"/>
          <w:lang w:val="en-US"/>
        </w:rPr>
      </w:pPr>
      <w:r w:rsidRPr="00001DB0">
        <w:rPr>
          <w:rFonts w:ascii="Times New Roman" w:hAnsi="Times New Roman"/>
          <w:noProof/>
          <w:color w:val="000000"/>
          <w:lang w:val="en-US"/>
        </w:rPr>
        <w:drawing>
          <wp:anchor distT="0" distB="0" distL="114300" distR="114300" simplePos="0" relativeHeight="251661824" behindDoc="0" locked="0" layoutInCell="1" allowOverlap="1" wp14:anchorId="042F606A" wp14:editId="254A651C">
            <wp:simplePos x="0" y="0"/>
            <wp:positionH relativeFrom="column">
              <wp:posOffset>-450215</wp:posOffset>
            </wp:positionH>
            <wp:positionV relativeFrom="paragraph">
              <wp:posOffset>1165860</wp:posOffset>
            </wp:positionV>
            <wp:extent cx="457200" cy="5095875"/>
            <wp:effectExtent l="0" t="0" r="0" b="0"/>
            <wp:wrapNone/>
            <wp:docPr id="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7" t="55077" r="93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760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892"/>
        <w:gridCol w:w="2010"/>
        <w:gridCol w:w="1263"/>
        <w:gridCol w:w="1348"/>
        <w:gridCol w:w="1396"/>
      </w:tblGrid>
      <w:tr w:rsidR="004B3E3A" w:rsidRPr="00C06469" w14:paraId="042014DF" w14:textId="77777777" w:rsidTr="005669F3">
        <w:trPr>
          <w:trHeight w:val="700"/>
        </w:trPr>
        <w:tc>
          <w:tcPr>
            <w:tcW w:w="851" w:type="dxa"/>
          </w:tcPr>
          <w:p w14:paraId="2B7DD1F5" w14:textId="77777777" w:rsidR="004B3E3A" w:rsidRPr="00C06469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2892" w:type="dxa"/>
          </w:tcPr>
          <w:p w14:paraId="14EC6006" w14:textId="77777777" w:rsidR="004B3E3A" w:rsidRPr="00C06469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Nama</w:t>
            </w:r>
          </w:p>
        </w:tc>
        <w:tc>
          <w:tcPr>
            <w:tcW w:w="2010" w:type="dxa"/>
          </w:tcPr>
          <w:p w14:paraId="4B2C8C9D" w14:textId="77777777" w:rsidR="004B3E3A" w:rsidRPr="00C06469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Tim Penilai</w:t>
            </w:r>
          </w:p>
        </w:tc>
        <w:tc>
          <w:tcPr>
            <w:tcW w:w="1263" w:type="dxa"/>
          </w:tcPr>
          <w:p w14:paraId="071B32FD" w14:textId="77777777" w:rsidR="004B3E3A" w:rsidRPr="00C06469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Nilai</w:t>
            </w:r>
          </w:p>
        </w:tc>
        <w:tc>
          <w:tcPr>
            <w:tcW w:w="1348" w:type="dxa"/>
          </w:tcPr>
          <w:p w14:paraId="397FC01E" w14:textId="77777777" w:rsidR="004B3E3A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Bobot</w:t>
            </w:r>
          </w:p>
          <w:p w14:paraId="74FA1F2E" w14:textId="77777777" w:rsidR="004B3E3A" w:rsidRPr="00C06469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(%)</w:t>
            </w:r>
          </w:p>
        </w:tc>
        <w:tc>
          <w:tcPr>
            <w:tcW w:w="1396" w:type="dxa"/>
          </w:tcPr>
          <w:p w14:paraId="3A8B1136" w14:textId="77777777" w:rsidR="004B3E3A" w:rsidRPr="00C06469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Nilai x Bobot</w:t>
            </w:r>
          </w:p>
        </w:tc>
      </w:tr>
      <w:tr w:rsidR="006942BD" w:rsidRPr="00C06469" w14:paraId="77E8BBE2" w14:textId="77777777" w:rsidTr="005669F3">
        <w:tc>
          <w:tcPr>
            <w:tcW w:w="851" w:type="dxa"/>
          </w:tcPr>
          <w:p w14:paraId="5DCD50BA" w14:textId="77777777" w:rsidR="006942BD" w:rsidRPr="00C06469" w:rsidRDefault="006942BD" w:rsidP="006942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892" w:type="dxa"/>
          </w:tcPr>
          <w:p w14:paraId="289EE5BC" w14:textId="77777777" w:rsidR="006942BD" w:rsidRPr="00C06469" w:rsidRDefault="00C52686" w:rsidP="007102F2">
            <w:pPr>
              <w:tabs>
                <w:tab w:val="left" w:pos="317"/>
              </w:tabs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US"/>
              </w:rPr>
            </w:pPr>
            <w:r w:rsidRPr="00C52686">
              <w:rPr>
                <w:rFonts w:ascii="Times New Roman" w:eastAsia="Times New Roman" w:hAnsi="Times New Roman"/>
                <w:bCs/>
                <w:sz w:val="24"/>
                <w:szCs w:val="24"/>
                <w:lang w:val="en-US"/>
              </w:rPr>
              <w:t>${nama_pembimbing_utama}</w:t>
            </w:r>
          </w:p>
        </w:tc>
        <w:tc>
          <w:tcPr>
            <w:tcW w:w="2010" w:type="dxa"/>
          </w:tcPr>
          <w:p w14:paraId="72E021EE" w14:textId="77777777" w:rsidR="006942BD" w:rsidRPr="00C06469" w:rsidRDefault="006942BD" w:rsidP="008A6337">
            <w:pPr>
              <w:spacing w:after="0" w:line="240" w:lineRule="auto"/>
              <w:ind w:left="6" w:hanging="6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Pembimbing Utama</w:t>
            </w:r>
          </w:p>
        </w:tc>
        <w:tc>
          <w:tcPr>
            <w:tcW w:w="1263" w:type="dxa"/>
          </w:tcPr>
          <w:p w14:paraId="1B828FFD" w14:textId="77777777" w:rsidR="006942BD" w:rsidRPr="00C06469" w:rsidRDefault="006942BD" w:rsidP="006942BD">
            <w:pPr>
              <w:spacing w:after="0" w:line="240" w:lineRule="auto"/>
              <w:ind w:left="567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348" w:type="dxa"/>
          </w:tcPr>
          <w:p w14:paraId="7ADA9F5E" w14:textId="77777777" w:rsidR="006942BD" w:rsidRPr="00C06469" w:rsidRDefault="007102F2" w:rsidP="006942BD">
            <w:pPr>
              <w:spacing w:after="0" w:line="240" w:lineRule="auto"/>
              <w:ind w:left="567" w:hanging="181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4</w:t>
            </w:r>
            <w:r w:rsidR="006942BD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396" w:type="dxa"/>
          </w:tcPr>
          <w:p w14:paraId="3020DDC6" w14:textId="77777777" w:rsidR="006942BD" w:rsidRPr="00C06469" w:rsidRDefault="006942BD" w:rsidP="006942BD">
            <w:pPr>
              <w:spacing w:after="0" w:line="240" w:lineRule="auto"/>
              <w:ind w:left="567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  <w:tr w:rsidR="007102F2" w:rsidRPr="00C06469" w14:paraId="0EAD5085" w14:textId="77777777" w:rsidTr="005669F3">
        <w:tc>
          <w:tcPr>
            <w:tcW w:w="851" w:type="dxa"/>
          </w:tcPr>
          <w:p w14:paraId="367CCDD4" w14:textId="77777777" w:rsidR="007102F2" w:rsidRDefault="007102F2" w:rsidP="006942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2</w:t>
            </w:r>
          </w:p>
          <w:p w14:paraId="6CF11A40" w14:textId="77777777" w:rsidR="007102F2" w:rsidRDefault="007102F2" w:rsidP="006942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892" w:type="dxa"/>
          </w:tcPr>
          <w:p w14:paraId="7888FA17" w14:textId="77777777" w:rsidR="007102F2" w:rsidRPr="00C06469" w:rsidRDefault="00C52686" w:rsidP="007102F2">
            <w:pPr>
              <w:tabs>
                <w:tab w:val="left" w:pos="317"/>
              </w:tabs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US"/>
              </w:rPr>
            </w:pPr>
            <w:r w:rsidRPr="00C52686">
              <w:rPr>
                <w:rFonts w:ascii="Times New Roman" w:eastAsia="Times New Roman" w:hAnsi="Times New Roman"/>
                <w:bCs/>
                <w:sz w:val="24"/>
                <w:szCs w:val="24"/>
                <w:lang w:val="en-US"/>
              </w:rPr>
              <w:t>${nama_pembimbing_anggota}</w:t>
            </w:r>
          </w:p>
        </w:tc>
        <w:tc>
          <w:tcPr>
            <w:tcW w:w="2010" w:type="dxa"/>
          </w:tcPr>
          <w:p w14:paraId="39EF337A" w14:textId="77777777" w:rsidR="007102F2" w:rsidRDefault="007102F2" w:rsidP="006942BD">
            <w:pPr>
              <w:spacing w:after="0" w:line="240" w:lineRule="auto"/>
              <w:ind w:left="-29" w:firstLine="29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Pembimbing Anggota</w:t>
            </w:r>
          </w:p>
        </w:tc>
        <w:tc>
          <w:tcPr>
            <w:tcW w:w="1263" w:type="dxa"/>
          </w:tcPr>
          <w:p w14:paraId="2896912F" w14:textId="77777777" w:rsidR="007102F2" w:rsidRPr="00C06469" w:rsidRDefault="007102F2" w:rsidP="006942BD">
            <w:pPr>
              <w:spacing w:after="0" w:line="240" w:lineRule="auto"/>
              <w:ind w:left="567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348" w:type="dxa"/>
          </w:tcPr>
          <w:p w14:paraId="334C84F4" w14:textId="77777777" w:rsidR="007102F2" w:rsidRDefault="007102F2" w:rsidP="006942BD">
            <w:pPr>
              <w:spacing w:after="0" w:line="240" w:lineRule="auto"/>
              <w:ind w:left="567" w:hanging="181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396" w:type="dxa"/>
          </w:tcPr>
          <w:p w14:paraId="1995460E" w14:textId="77777777" w:rsidR="007102F2" w:rsidRPr="00C06469" w:rsidRDefault="007102F2" w:rsidP="006942BD">
            <w:pPr>
              <w:spacing w:after="0" w:line="240" w:lineRule="auto"/>
              <w:ind w:left="567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  <w:tr w:rsidR="006942BD" w:rsidRPr="00C06469" w14:paraId="4775A5E4" w14:textId="77777777" w:rsidTr="005669F3">
        <w:tc>
          <w:tcPr>
            <w:tcW w:w="851" w:type="dxa"/>
          </w:tcPr>
          <w:p w14:paraId="29F6B218" w14:textId="77777777" w:rsidR="006942BD" w:rsidRDefault="007102F2" w:rsidP="006942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892" w:type="dxa"/>
          </w:tcPr>
          <w:p w14:paraId="781B09E6" w14:textId="77777777" w:rsidR="006942BD" w:rsidRPr="00C06469" w:rsidRDefault="00C52686" w:rsidP="00CC7A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C52686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${nama_moderator}</w:t>
            </w:r>
          </w:p>
        </w:tc>
        <w:tc>
          <w:tcPr>
            <w:tcW w:w="2010" w:type="dxa"/>
          </w:tcPr>
          <w:p w14:paraId="4057ABD3" w14:textId="1C058F8C" w:rsidR="006942BD" w:rsidRPr="00C06469" w:rsidRDefault="006942BD" w:rsidP="006942B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Moderator </w:t>
            </w:r>
            <w:r w:rsidR="007E6745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Seminar</w:t>
            </w:r>
          </w:p>
        </w:tc>
        <w:tc>
          <w:tcPr>
            <w:tcW w:w="1263" w:type="dxa"/>
          </w:tcPr>
          <w:p w14:paraId="7E678D73" w14:textId="77777777" w:rsidR="006942BD" w:rsidRPr="00C06469" w:rsidRDefault="006942BD" w:rsidP="006942BD">
            <w:pPr>
              <w:spacing w:after="0" w:line="240" w:lineRule="auto"/>
              <w:ind w:left="567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348" w:type="dxa"/>
          </w:tcPr>
          <w:p w14:paraId="65AA5FC6" w14:textId="77777777" w:rsidR="006942BD" w:rsidRPr="00C06469" w:rsidRDefault="006942BD" w:rsidP="006942BD">
            <w:pPr>
              <w:spacing w:after="0" w:line="240" w:lineRule="auto"/>
              <w:ind w:left="567" w:hanging="181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396" w:type="dxa"/>
          </w:tcPr>
          <w:p w14:paraId="54291774" w14:textId="77777777" w:rsidR="006942BD" w:rsidRPr="00C06469" w:rsidRDefault="006942BD" w:rsidP="006942BD">
            <w:pPr>
              <w:spacing w:after="0" w:line="240" w:lineRule="auto"/>
              <w:ind w:left="567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  <w:tr w:rsidR="004B3E3A" w:rsidRPr="00C06469" w14:paraId="5EA09EDA" w14:textId="77777777" w:rsidTr="005669F3">
        <w:tc>
          <w:tcPr>
            <w:tcW w:w="8364" w:type="dxa"/>
            <w:gridSpan w:val="5"/>
            <w:vAlign w:val="center"/>
          </w:tcPr>
          <w:p w14:paraId="0769F320" w14:textId="77777777" w:rsidR="004B3E3A" w:rsidRPr="00C06469" w:rsidRDefault="004B3E3A" w:rsidP="004B3E3A">
            <w:pPr>
              <w:spacing w:after="0" w:line="240" w:lineRule="auto"/>
              <w:ind w:left="56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</w:pPr>
            <w:r w:rsidRPr="00C06469"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  <w:t>Nilai Akhir (Hasil Pembobotan)</w:t>
            </w:r>
          </w:p>
        </w:tc>
        <w:tc>
          <w:tcPr>
            <w:tcW w:w="1396" w:type="dxa"/>
            <w:vAlign w:val="center"/>
          </w:tcPr>
          <w:p w14:paraId="06A0B732" w14:textId="77777777" w:rsidR="004B3E3A" w:rsidRPr="00C06469" w:rsidRDefault="004B3E3A" w:rsidP="004B3E3A">
            <w:pPr>
              <w:spacing w:after="0" w:line="240" w:lineRule="auto"/>
              <w:ind w:left="56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52FAF90C" w14:textId="77777777" w:rsidR="004B3E3A" w:rsidRPr="00C06469" w:rsidRDefault="004B3E3A" w:rsidP="004B3E3A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013111C3" w14:textId="77777777" w:rsidR="004B3E3A" w:rsidRPr="001D22C9" w:rsidRDefault="004B3E3A" w:rsidP="004B3E3A">
      <w:pPr>
        <w:tabs>
          <w:tab w:val="left" w:leader="dot" w:pos="7371"/>
        </w:tabs>
        <w:spacing w:after="0" w:line="240" w:lineRule="auto"/>
        <w:ind w:left="567"/>
        <w:rPr>
          <w:rFonts w:ascii="Times New Roman" w:eastAsia="Times New Roman" w:hAnsi="Times New Roman"/>
          <w:b/>
          <w:bCs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sz w:val="24"/>
          <w:szCs w:val="24"/>
          <w:lang w:val="en-US"/>
        </w:rPr>
        <w:t>Keputusan: Mendapatkan Huruf Mutu</w:t>
      </w:r>
      <w:r w:rsidR="001D22C9">
        <w:rPr>
          <w:rFonts w:ascii="Times New Roman" w:eastAsia="Times New Roman" w:hAnsi="Times New Roman"/>
          <w:sz w:val="24"/>
          <w:szCs w:val="24"/>
          <w:lang w:val="en-US"/>
        </w:rPr>
        <w:t xml:space="preserve">   </w:t>
      </w:r>
      <w:r w:rsidR="009235F9">
        <w:rPr>
          <w:rFonts w:ascii="Times New Roman" w:eastAsia="Times New Roman" w:hAnsi="Times New Roman"/>
          <w:sz w:val="24"/>
          <w:szCs w:val="24"/>
          <w:lang w:val="en-US"/>
        </w:rPr>
        <w:t>……..</w:t>
      </w:r>
    </w:p>
    <w:p w14:paraId="5283157E" w14:textId="77777777" w:rsidR="004B3E3A" w:rsidRPr="00C06469" w:rsidRDefault="004B3E3A" w:rsidP="004B3E3A">
      <w:pPr>
        <w:tabs>
          <w:tab w:val="left" w:leader="dot" w:pos="8222"/>
        </w:tabs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09DC70B3" w14:textId="7BE71C7C" w:rsidR="004B3E3A" w:rsidRPr="00C06469" w:rsidRDefault="004B3E3A" w:rsidP="004B3E3A">
      <w:pPr>
        <w:tabs>
          <w:tab w:val="left" w:leader="dot" w:pos="8222"/>
        </w:tabs>
        <w:spacing w:after="0" w:line="360" w:lineRule="auto"/>
        <w:ind w:left="567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b/>
          <w:sz w:val="24"/>
          <w:szCs w:val="24"/>
          <w:lang w:val="en-US"/>
        </w:rPr>
        <w:t xml:space="preserve">Tanda tangan Tim Penilai </w:t>
      </w:r>
      <w:r w:rsidR="007E6745">
        <w:rPr>
          <w:rFonts w:ascii="Times New Roman" w:eastAsia="Times New Roman" w:hAnsi="Times New Roman"/>
          <w:b/>
          <w:sz w:val="24"/>
          <w:szCs w:val="24"/>
          <w:lang w:val="en-US"/>
        </w:rPr>
        <w:t>Seminar</w:t>
      </w:r>
    </w:p>
    <w:p w14:paraId="68DC2D82" w14:textId="77777777" w:rsidR="004B3E3A" w:rsidRDefault="004B3E3A" w:rsidP="004B3E3A">
      <w:pPr>
        <w:tabs>
          <w:tab w:val="left" w:pos="3261"/>
          <w:tab w:val="left" w:pos="3544"/>
          <w:tab w:val="left" w:leader="dot" w:pos="7371"/>
        </w:tabs>
        <w:spacing w:after="120" w:line="360" w:lineRule="auto"/>
        <w:ind w:left="562"/>
        <w:rPr>
          <w:rFonts w:ascii="Times New Roman" w:eastAsia="Times New Roman" w:hAnsi="Times New Roman"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sz w:val="24"/>
          <w:szCs w:val="24"/>
          <w:lang w:val="en-US"/>
        </w:rPr>
        <w:t>Pembimbing Utama</w:t>
      </w:r>
      <w:r w:rsidRPr="00C06469">
        <w:rPr>
          <w:rFonts w:ascii="Times New Roman" w:eastAsia="Times New Roman" w:hAnsi="Times New Roman"/>
          <w:sz w:val="24"/>
          <w:szCs w:val="24"/>
          <w:lang w:val="en-US"/>
        </w:rPr>
        <w:tab/>
        <w:t>:</w:t>
      </w:r>
      <w:r w:rsidR="009235F9">
        <w:rPr>
          <w:rFonts w:ascii="Times New Roman" w:eastAsia="Times New Roman" w:hAnsi="Times New Roman"/>
          <w:sz w:val="24"/>
          <w:szCs w:val="24"/>
          <w:lang w:val="en-US"/>
        </w:rPr>
        <w:t xml:space="preserve"> …………………..</w:t>
      </w:r>
    </w:p>
    <w:p w14:paraId="61CAD40D" w14:textId="77777777" w:rsidR="004B3E3A" w:rsidRPr="00C06469" w:rsidRDefault="004B3E3A" w:rsidP="004B3E3A">
      <w:pPr>
        <w:tabs>
          <w:tab w:val="left" w:pos="3261"/>
          <w:tab w:val="left" w:pos="3544"/>
          <w:tab w:val="left" w:leader="dot" w:pos="7371"/>
        </w:tabs>
        <w:spacing w:after="120" w:line="360" w:lineRule="auto"/>
        <w:ind w:left="562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Pembimbing Anggota</w:t>
      </w:r>
      <w:r>
        <w:rPr>
          <w:rFonts w:ascii="Times New Roman" w:eastAsia="Times New Roman" w:hAnsi="Times New Roman"/>
          <w:sz w:val="24"/>
          <w:szCs w:val="24"/>
          <w:lang w:val="en-US"/>
        </w:rPr>
        <w:tab/>
      </w:r>
      <w:r w:rsidR="009235F9">
        <w:rPr>
          <w:rFonts w:ascii="Times New Roman" w:eastAsia="Times New Roman" w:hAnsi="Times New Roman"/>
          <w:sz w:val="24"/>
          <w:szCs w:val="24"/>
          <w:lang w:val="en-US"/>
        </w:rPr>
        <w:t>: ………………….</w:t>
      </w:r>
    </w:p>
    <w:p w14:paraId="3D35F248" w14:textId="1AD5BE9F" w:rsidR="004B3E3A" w:rsidRPr="00C06469" w:rsidRDefault="004B3E3A" w:rsidP="004B3E3A">
      <w:pPr>
        <w:tabs>
          <w:tab w:val="left" w:pos="3261"/>
          <w:tab w:val="left" w:pos="3544"/>
          <w:tab w:val="left" w:leader="dot" w:pos="7371"/>
        </w:tabs>
        <w:spacing w:after="0" w:line="360" w:lineRule="auto"/>
        <w:ind w:left="562"/>
        <w:rPr>
          <w:rFonts w:ascii="Times New Roman" w:eastAsia="Times New Roman" w:hAnsi="Times New Roman"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sz w:val="24"/>
          <w:szCs w:val="24"/>
          <w:lang w:val="en-US"/>
        </w:rPr>
        <w:t xml:space="preserve">Moderator </w:t>
      </w:r>
      <w:r w:rsidR="007E6745">
        <w:rPr>
          <w:rFonts w:ascii="Times New Roman" w:eastAsia="Times New Roman" w:hAnsi="Times New Roman"/>
          <w:sz w:val="24"/>
          <w:szCs w:val="24"/>
          <w:lang w:val="en-US"/>
        </w:rPr>
        <w:t>Seminar</w:t>
      </w:r>
      <w:r w:rsidRPr="00C06469">
        <w:rPr>
          <w:rFonts w:ascii="Times New Roman" w:eastAsia="Times New Roman" w:hAnsi="Times New Roman"/>
          <w:sz w:val="24"/>
          <w:szCs w:val="24"/>
          <w:lang w:val="en-US"/>
        </w:rPr>
        <w:tab/>
        <w:t>:</w:t>
      </w:r>
      <w:r w:rsidR="009235F9">
        <w:rPr>
          <w:rFonts w:ascii="Times New Roman" w:eastAsia="Times New Roman" w:hAnsi="Times New Roman"/>
          <w:sz w:val="24"/>
          <w:szCs w:val="24"/>
          <w:lang w:val="en-US"/>
        </w:rPr>
        <w:t xml:space="preserve"> …………………..</w:t>
      </w:r>
    </w:p>
    <w:p w14:paraId="599C7BC9" w14:textId="77777777" w:rsidR="004B3E3A" w:rsidRPr="00C06469" w:rsidRDefault="004B3E3A" w:rsidP="004B3E3A">
      <w:pPr>
        <w:tabs>
          <w:tab w:val="left" w:pos="3261"/>
          <w:tab w:val="left" w:pos="3544"/>
          <w:tab w:val="left" w:leader="dot" w:pos="7371"/>
        </w:tabs>
        <w:spacing w:after="0" w:line="312" w:lineRule="auto"/>
        <w:ind w:left="567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6345C0BC" w14:textId="77777777" w:rsidR="004B3E3A" w:rsidRPr="00C06469" w:rsidRDefault="004B3E3A" w:rsidP="004B3E3A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sz w:val="24"/>
          <w:szCs w:val="24"/>
          <w:lang w:val="en-US"/>
        </w:rPr>
        <w:t>Mengesahkan,</w:t>
      </w:r>
    </w:p>
    <w:p w14:paraId="05FFC9A9" w14:textId="77777777" w:rsidR="004B3E3A" w:rsidRPr="00C06469" w:rsidRDefault="004B3E3A" w:rsidP="004B3E3A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sz w:val="24"/>
          <w:szCs w:val="24"/>
          <w:lang w:val="en-US"/>
        </w:rPr>
        <w:t>Ketua,</w:t>
      </w:r>
    </w:p>
    <w:p w14:paraId="40E8184F" w14:textId="77777777" w:rsidR="004B3E3A" w:rsidRPr="00C06469" w:rsidRDefault="004B3E3A" w:rsidP="004B3E3A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22F96638" w14:textId="77777777" w:rsidR="00225A68" w:rsidRPr="00C06469" w:rsidRDefault="00225A68" w:rsidP="004B3E3A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54D32BD0" w14:textId="77777777" w:rsidR="004B3E3A" w:rsidRPr="00C06469" w:rsidRDefault="004B3E3A" w:rsidP="00225A6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4444B09D" w14:textId="77777777" w:rsidR="004B3E3A" w:rsidRPr="00C06469" w:rsidRDefault="004B3E3A" w:rsidP="0012234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1A386003" w14:textId="77777777" w:rsidR="00225A68" w:rsidRPr="00225A68" w:rsidRDefault="00225A68" w:rsidP="00225A68">
      <w:pPr>
        <w:spacing w:after="0" w:line="240" w:lineRule="auto"/>
        <w:ind w:left="-180" w:firstLine="720"/>
        <w:jc w:val="center"/>
        <w:rPr>
          <w:rFonts w:ascii="Times New Roman" w:eastAsia="Times New Roman" w:hAnsi="Times New Roman"/>
          <w:b/>
          <w:sz w:val="24"/>
          <w:szCs w:val="24"/>
          <w:u w:val="single"/>
          <w:lang w:val="en-US"/>
        </w:rPr>
      </w:pPr>
      <w:r w:rsidRPr="00225A68">
        <w:rPr>
          <w:rFonts w:ascii="Times New Roman" w:eastAsia="Times New Roman" w:hAnsi="Times New Roman"/>
          <w:b/>
          <w:sz w:val="24"/>
          <w:szCs w:val="24"/>
          <w:u w:val="single"/>
          <w:lang w:val="en-US"/>
        </w:rPr>
        <w:t>Dr. Ati Dwi Nurhayati S.Hut., M.Si</w:t>
      </w:r>
    </w:p>
    <w:p w14:paraId="7FC818EB" w14:textId="77777777" w:rsidR="004B3E3A" w:rsidRPr="00C06469" w:rsidRDefault="004B3E3A" w:rsidP="00225A68">
      <w:pPr>
        <w:spacing w:after="0" w:line="240" w:lineRule="auto"/>
        <w:ind w:left="-180" w:firstLine="720"/>
        <w:jc w:val="center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b/>
          <w:sz w:val="24"/>
          <w:szCs w:val="24"/>
          <w:lang w:val="en-US"/>
        </w:rPr>
        <w:t>NIP</w:t>
      </w:r>
      <w:r w:rsidR="00225A68">
        <w:rPr>
          <w:rFonts w:ascii="Times New Roman" w:eastAsia="Times New Roman" w:hAnsi="Times New Roman"/>
          <w:b/>
          <w:sz w:val="24"/>
          <w:szCs w:val="24"/>
          <w:lang w:val="en-US"/>
        </w:rPr>
        <w:t>. 197706222007012001</w:t>
      </w:r>
    </w:p>
    <w:p w14:paraId="3A70FAAA" w14:textId="77777777" w:rsidR="004B3E3A" w:rsidRPr="00C06469" w:rsidRDefault="004B3E3A" w:rsidP="004B3E3A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sz w:val="24"/>
          <w:szCs w:val="24"/>
          <w:lang w:val="en-US"/>
        </w:rPr>
        <w:t xml:space="preserve">Catatan: </w:t>
      </w:r>
    </w:p>
    <w:p w14:paraId="1B4D1903" w14:textId="77777777" w:rsidR="004B3E3A" w:rsidRPr="00C06469" w:rsidRDefault="004B3E3A" w:rsidP="004B3E3A">
      <w:pPr>
        <w:spacing w:after="0" w:line="240" w:lineRule="auto"/>
        <w:ind w:left="567"/>
        <w:rPr>
          <w:rFonts w:ascii="Times New Roman" w:eastAsia="Times New Roman" w:hAnsi="Times New Roman"/>
          <w:sz w:val="20"/>
          <w:szCs w:val="20"/>
          <w:lang w:val="en-US"/>
        </w:rPr>
      </w:pPr>
      <w:r w:rsidRPr="00C06469">
        <w:rPr>
          <w:rFonts w:ascii="Times New Roman" w:eastAsia="Times New Roman" w:hAnsi="Times New Roman"/>
          <w:sz w:val="20"/>
          <w:szCs w:val="20"/>
          <w:lang w:val="en-US"/>
        </w:rPr>
        <w:t>*) Coret yang tidak perlu</w:t>
      </w:r>
    </w:p>
    <w:p w14:paraId="77C545FA" w14:textId="77777777" w:rsidR="004B3E3A" w:rsidRPr="00C06469" w:rsidRDefault="004B3E3A" w:rsidP="004B3E3A">
      <w:pPr>
        <w:spacing w:after="0" w:line="240" w:lineRule="auto"/>
        <w:ind w:left="567"/>
        <w:rPr>
          <w:rFonts w:ascii="Times New Roman" w:eastAsia="Times New Roman" w:hAnsi="Times New Roman"/>
          <w:sz w:val="20"/>
          <w:szCs w:val="20"/>
          <w:lang w:val="en-US"/>
        </w:rPr>
      </w:pPr>
      <w:r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1.  Selang nilai dari setiap Dosen Tim Penilai: 0 – 100 </w:t>
      </w:r>
    </w:p>
    <w:p w14:paraId="661A895F" w14:textId="5DF22B55" w:rsidR="00732CDC" w:rsidRPr="00DD69E6" w:rsidRDefault="002F3AB7" w:rsidP="00DD69E6">
      <w:pPr>
        <w:spacing w:after="0" w:line="240" w:lineRule="auto"/>
        <w:ind w:left="567"/>
        <w:rPr>
          <w:rFonts w:ascii="Times New Roman" w:eastAsia="Times New Roman" w:hAnsi="Times New Roman"/>
          <w:sz w:val="20"/>
          <w:szCs w:val="20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848" behindDoc="0" locked="0" layoutInCell="1" allowOverlap="1" wp14:anchorId="289268F3" wp14:editId="2E754E72">
            <wp:simplePos x="0" y="0"/>
            <wp:positionH relativeFrom="column">
              <wp:posOffset>6170295</wp:posOffset>
            </wp:positionH>
            <wp:positionV relativeFrom="paragraph">
              <wp:posOffset>44450</wp:posOffset>
            </wp:positionV>
            <wp:extent cx="634365" cy="542925"/>
            <wp:effectExtent l="0" t="0" r="0" b="0"/>
            <wp:wrapNone/>
            <wp:docPr id="41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2.  Selang nilai </w:t>
      </w:r>
      <w:r w:rsidR="007E6745">
        <w:rPr>
          <w:rFonts w:ascii="Times New Roman" w:eastAsia="Times New Roman" w:hAnsi="Times New Roman"/>
          <w:sz w:val="20"/>
          <w:szCs w:val="20"/>
          <w:lang w:val="en-US"/>
        </w:rPr>
        <w:t>seminar</w:t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: A </w:t>
      </w:r>
      <w:r w:rsidR="004B3E3A" w:rsidRPr="00C06469">
        <w:rPr>
          <w:rFonts w:ascii="Times New Roman" w:eastAsia="Times New Roman" w:hAnsi="Times New Roman"/>
          <w:sz w:val="24"/>
          <w:szCs w:val="24"/>
          <w:lang w:val="en-US"/>
        </w:rPr>
        <w:sym w:font="Symbol" w:char="F0B3"/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 80; 75 </w:t>
      </w:r>
      <w:r w:rsidR="004B3E3A" w:rsidRPr="00C06469">
        <w:rPr>
          <w:rFonts w:ascii="Times New Roman" w:eastAsia="Times New Roman" w:hAnsi="Times New Roman"/>
          <w:sz w:val="24"/>
          <w:szCs w:val="24"/>
          <w:lang w:val="en-US"/>
        </w:rPr>
        <w:sym w:font="Symbol" w:char="F0A3"/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 AB &lt; 80; 70 </w:t>
      </w:r>
      <w:r w:rsidR="004B3E3A" w:rsidRPr="00C06469">
        <w:rPr>
          <w:rFonts w:ascii="Times New Roman" w:eastAsia="Times New Roman" w:hAnsi="Times New Roman"/>
          <w:sz w:val="24"/>
          <w:szCs w:val="24"/>
          <w:lang w:val="en-US"/>
        </w:rPr>
        <w:sym w:font="Symbol" w:char="F0A3"/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 B &lt; 75; 65 </w:t>
      </w:r>
      <w:r w:rsidR="004B3E3A" w:rsidRPr="00C06469">
        <w:rPr>
          <w:rFonts w:ascii="Times New Roman" w:eastAsia="Times New Roman" w:hAnsi="Times New Roman"/>
          <w:sz w:val="24"/>
          <w:szCs w:val="24"/>
          <w:lang w:val="en-US"/>
        </w:rPr>
        <w:sym w:font="Symbol" w:char="F0A3"/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 BC &lt;70; 60 </w:t>
      </w:r>
      <w:r w:rsidR="004B3E3A" w:rsidRPr="00C06469">
        <w:rPr>
          <w:rFonts w:ascii="Times New Roman" w:eastAsia="Times New Roman" w:hAnsi="Times New Roman"/>
          <w:sz w:val="24"/>
          <w:szCs w:val="24"/>
          <w:lang w:val="en-US"/>
        </w:rPr>
        <w:sym w:font="Symbol" w:char="F0A3"/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 C &lt; 6</w:t>
      </w:r>
      <w:r w:rsidRPr="00001DB0">
        <w:rPr>
          <w:rFonts w:ascii="Times New Roman" w:eastAsia="Times New Roman" w:hAnsi="Times New Roman"/>
          <w:noProof/>
        </w:rPr>
        <w:drawing>
          <wp:anchor distT="0" distB="0" distL="114300" distR="114300" simplePos="0" relativeHeight="251660800" behindDoc="0" locked="0" layoutInCell="1" allowOverlap="1" wp14:anchorId="13D0ECB9" wp14:editId="7282AB0A">
            <wp:simplePos x="0" y="0"/>
            <wp:positionH relativeFrom="column">
              <wp:posOffset>5814060</wp:posOffset>
            </wp:positionH>
            <wp:positionV relativeFrom="paragraph">
              <wp:posOffset>7336790</wp:posOffset>
            </wp:positionV>
            <wp:extent cx="981075" cy="438150"/>
            <wp:effectExtent l="0" t="0" r="0" b="0"/>
            <wp:wrapNone/>
            <wp:docPr id="37" name="Picture 4" descr="Description: logo_a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logo_au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1DB0">
        <w:rPr>
          <w:rFonts w:ascii="Times New Roman" w:hAnsi="Times New Roman"/>
          <w:noProof/>
        </w:rPr>
        <w:drawing>
          <wp:anchor distT="0" distB="0" distL="114300" distR="114300" simplePos="0" relativeHeight="251659776" behindDoc="0" locked="0" layoutInCell="1" allowOverlap="1" wp14:anchorId="511642C2" wp14:editId="3FE486F0">
            <wp:simplePos x="0" y="0"/>
            <wp:positionH relativeFrom="column">
              <wp:posOffset>330835</wp:posOffset>
            </wp:positionH>
            <wp:positionV relativeFrom="paragraph">
              <wp:posOffset>7393940</wp:posOffset>
            </wp:positionV>
            <wp:extent cx="1152525" cy="428625"/>
            <wp:effectExtent l="0" t="0" r="0" b="0"/>
            <wp:wrapNone/>
            <wp:docPr id="36" name="Picture 3" descr="Description: iso_9001_2008_f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iso_9001_2008_ful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1DB0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E0BE63D" wp14:editId="75FED76E">
                <wp:simplePos x="0" y="0"/>
                <wp:positionH relativeFrom="column">
                  <wp:posOffset>-1162685</wp:posOffset>
                </wp:positionH>
                <wp:positionV relativeFrom="paragraph">
                  <wp:posOffset>3545205</wp:posOffset>
                </wp:positionV>
                <wp:extent cx="266700" cy="5534025"/>
                <wp:effectExtent l="0" t="0" r="0" b="0"/>
                <wp:wrapNone/>
                <wp:docPr id="119161581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55340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70C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70C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70C0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4659C" id="Rectangle 6" o:spid="_x0000_s1026" style="position:absolute;margin-left:-91.55pt;margin-top:279.15pt;width:21pt;height:435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" fillcolor="#003f77" stroked="f" strokeweight="2pt">
                <v:fill color2="#0072ce" rotate="t" angle="180" colors="0 #003f77;.5 #005fad;1 #0072ce" focus="100%" type="gradien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98CA33B" wp14:editId="1D0253FB">
                <wp:simplePos x="0" y="0"/>
                <wp:positionH relativeFrom="column">
                  <wp:posOffset>-1162685</wp:posOffset>
                </wp:positionH>
                <wp:positionV relativeFrom="paragraph">
                  <wp:posOffset>3545205</wp:posOffset>
                </wp:positionV>
                <wp:extent cx="266700" cy="5534025"/>
                <wp:effectExtent l="0" t="0" r="0" b="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55340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70C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70C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70C0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59828" id="Rectangle 6" o:spid="_x0000_s1026" style="position:absolute;margin-left:-91.55pt;margin-top:279.15pt;width:21pt;height:435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" fillcolor="#003f77" stroked="f" strokeweight="2pt">
                <v:fill color2="#0072ce" rotate="t" angle="180" colors="0 #003f77;.5 #005fad;1 #0072ce" focus="100%" type="gradient"/>
              </v:rect>
            </w:pict>
          </mc:Fallback>
        </mc:AlternateContent>
      </w:r>
    </w:p>
    <w:sectPr w:rsidR="00732CDC" w:rsidRPr="00DD69E6" w:rsidSect="00AC654E">
      <w:pgSz w:w="11906" w:h="16838" w:code="9"/>
      <w:pgMar w:top="142" w:right="991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rmeno Regular">
    <w:altName w:val="Calibri"/>
    <w:panose1 w:val="00000000000000000000"/>
    <w:charset w:val="00"/>
    <w:family w:val="swiss"/>
    <w:notTrueType/>
    <w:pitch w:val="variable"/>
    <w:sig w:usb0="800000AF" w:usb1="4000004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25B6"/>
    <w:multiLevelType w:val="hybridMultilevel"/>
    <w:tmpl w:val="E51262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900EA"/>
    <w:multiLevelType w:val="hybridMultilevel"/>
    <w:tmpl w:val="1706C5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C5426"/>
    <w:multiLevelType w:val="hybridMultilevel"/>
    <w:tmpl w:val="ED8E160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D06763"/>
    <w:multiLevelType w:val="hybridMultilevel"/>
    <w:tmpl w:val="11C04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4B28B2"/>
    <w:multiLevelType w:val="hybridMultilevel"/>
    <w:tmpl w:val="C854B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B72F99"/>
    <w:multiLevelType w:val="hybridMultilevel"/>
    <w:tmpl w:val="6E84594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A958CE"/>
    <w:multiLevelType w:val="hybridMultilevel"/>
    <w:tmpl w:val="95FEB3D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335E"/>
    <w:multiLevelType w:val="hybridMultilevel"/>
    <w:tmpl w:val="974A9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B6FB7"/>
    <w:multiLevelType w:val="hybridMultilevel"/>
    <w:tmpl w:val="375668EC"/>
    <w:lvl w:ilvl="0" w:tplc="E56CE45C">
      <w:start w:val="1"/>
      <w:numFmt w:val="decimal"/>
      <w:lvlText w:val="%1."/>
      <w:lvlJc w:val="left"/>
      <w:pPr>
        <w:ind w:left="501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D21CC5"/>
    <w:multiLevelType w:val="hybridMultilevel"/>
    <w:tmpl w:val="1C86B70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57667B"/>
    <w:multiLevelType w:val="hybridMultilevel"/>
    <w:tmpl w:val="A812293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672E55"/>
    <w:multiLevelType w:val="hybridMultilevel"/>
    <w:tmpl w:val="22C2E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960FAA"/>
    <w:multiLevelType w:val="hybridMultilevel"/>
    <w:tmpl w:val="944A5BA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341541"/>
    <w:multiLevelType w:val="hybridMultilevel"/>
    <w:tmpl w:val="2C784C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434149">
    <w:abstractNumId w:val="0"/>
  </w:num>
  <w:num w:numId="2" w16cid:durableId="1175733004">
    <w:abstractNumId w:val="5"/>
  </w:num>
  <w:num w:numId="3" w16cid:durableId="1685739126">
    <w:abstractNumId w:val="11"/>
  </w:num>
  <w:num w:numId="4" w16cid:durableId="946698231">
    <w:abstractNumId w:val="8"/>
  </w:num>
  <w:num w:numId="5" w16cid:durableId="452285769">
    <w:abstractNumId w:val="7"/>
  </w:num>
  <w:num w:numId="6" w16cid:durableId="305168116">
    <w:abstractNumId w:val="10"/>
  </w:num>
  <w:num w:numId="7" w16cid:durableId="778255355">
    <w:abstractNumId w:val="3"/>
  </w:num>
  <w:num w:numId="8" w16cid:durableId="1320621052">
    <w:abstractNumId w:val="2"/>
  </w:num>
  <w:num w:numId="9" w16cid:durableId="1909799349">
    <w:abstractNumId w:val="4"/>
  </w:num>
  <w:num w:numId="10" w16cid:durableId="432753067">
    <w:abstractNumId w:val="9"/>
  </w:num>
  <w:num w:numId="11" w16cid:durableId="1607735989">
    <w:abstractNumId w:val="13"/>
  </w:num>
  <w:num w:numId="12" w16cid:durableId="1004866172">
    <w:abstractNumId w:val="1"/>
  </w:num>
  <w:num w:numId="13" w16cid:durableId="1678120992">
    <w:abstractNumId w:val="6"/>
  </w:num>
  <w:num w:numId="14" w16cid:durableId="6824340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FFD"/>
    <w:rsid w:val="0000153F"/>
    <w:rsid w:val="00001DB0"/>
    <w:rsid w:val="00004E66"/>
    <w:rsid w:val="00012B03"/>
    <w:rsid w:val="00013EAB"/>
    <w:rsid w:val="00026F54"/>
    <w:rsid w:val="00043B03"/>
    <w:rsid w:val="000477A4"/>
    <w:rsid w:val="000511C7"/>
    <w:rsid w:val="00053FF4"/>
    <w:rsid w:val="000577B8"/>
    <w:rsid w:val="000577FF"/>
    <w:rsid w:val="00077BEA"/>
    <w:rsid w:val="00081816"/>
    <w:rsid w:val="00094D47"/>
    <w:rsid w:val="000A5BA6"/>
    <w:rsid w:val="000A6BEE"/>
    <w:rsid w:val="000B78E7"/>
    <w:rsid w:val="000C20C7"/>
    <w:rsid w:val="000C4312"/>
    <w:rsid w:val="000C58EE"/>
    <w:rsid w:val="000E6404"/>
    <w:rsid w:val="000F0A51"/>
    <w:rsid w:val="000F1837"/>
    <w:rsid w:val="00112053"/>
    <w:rsid w:val="00117B61"/>
    <w:rsid w:val="00122340"/>
    <w:rsid w:val="0012323C"/>
    <w:rsid w:val="001327B5"/>
    <w:rsid w:val="0015701F"/>
    <w:rsid w:val="0016015C"/>
    <w:rsid w:val="0016137C"/>
    <w:rsid w:val="00166FD4"/>
    <w:rsid w:val="00171A7B"/>
    <w:rsid w:val="00171B9A"/>
    <w:rsid w:val="00173369"/>
    <w:rsid w:val="001740B0"/>
    <w:rsid w:val="00174B34"/>
    <w:rsid w:val="0017504A"/>
    <w:rsid w:val="0017789C"/>
    <w:rsid w:val="00184DBB"/>
    <w:rsid w:val="001A0C14"/>
    <w:rsid w:val="001B7434"/>
    <w:rsid w:val="001C4E57"/>
    <w:rsid w:val="001D1A8A"/>
    <w:rsid w:val="001D1FEC"/>
    <w:rsid w:val="001D22C9"/>
    <w:rsid w:val="001D26D8"/>
    <w:rsid w:val="002112A7"/>
    <w:rsid w:val="00214C2C"/>
    <w:rsid w:val="002216CD"/>
    <w:rsid w:val="00225A68"/>
    <w:rsid w:val="00232100"/>
    <w:rsid w:val="00240068"/>
    <w:rsid w:val="00240585"/>
    <w:rsid w:val="00242DD1"/>
    <w:rsid w:val="002659AE"/>
    <w:rsid w:val="0028010D"/>
    <w:rsid w:val="00284AA9"/>
    <w:rsid w:val="00290897"/>
    <w:rsid w:val="002A4DFC"/>
    <w:rsid w:val="002B04D5"/>
    <w:rsid w:val="002B0B01"/>
    <w:rsid w:val="002B7CC9"/>
    <w:rsid w:val="002D1F79"/>
    <w:rsid w:val="002D2E0C"/>
    <w:rsid w:val="002E4416"/>
    <w:rsid w:val="002F0867"/>
    <w:rsid w:val="002F3AB7"/>
    <w:rsid w:val="0030299C"/>
    <w:rsid w:val="00312AD1"/>
    <w:rsid w:val="00316791"/>
    <w:rsid w:val="00320F59"/>
    <w:rsid w:val="00340505"/>
    <w:rsid w:val="003523B5"/>
    <w:rsid w:val="0035488F"/>
    <w:rsid w:val="0036170E"/>
    <w:rsid w:val="003645DA"/>
    <w:rsid w:val="003702C8"/>
    <w:rsid w:val="00390D9A"/>
    <w:rsid w:val="003915C7"/>
    <w:rsid w:val="003B7555"/>
    <w:rsid w:val="003D3657"/>
    <w:rsid w:val="003E0822"/>
    <w:rsid w:val="003F365F"/>
    <w:rsid w:val="003F5C7E"/>
    <w:rsid w:val="0040533C"/>
    <w:rsid w:val="004069B9"/>
    <w:rsid w:val="00434EBB"/>
    <w:rsid w:val="0044373D"/>
    <w:rsid w:val="004452ED"/>
    <w:rsid w:val="004574A8"/>
    <w:rsid w:val="004934CC"/>
    <w:rsid w:val="004A3174"/>
    <w:rsid w:val="004B3E3A"/>
    <w:rsid w:val="004B7D2C"/>
    <w:rsid w:val="004E2A78"/>
    <w:rsid w:val="004E2C25"/>
    <w:rsid w:val="00506340"/>
    <w:rsid w:val="00507AC0"/>
    <w:rsid w:val="00537131"/>
    <w:rsid w:val="00542F2F"/>
    <w:rsid w:val="00545318"/>
    <w:rsid w:val="0056098F"/>
    <w:rsid w:val="00561BB3"/>
    <w:rsid w:val="00561F53"/>
    <w:rsid w:val="0056409B"/>
    <w:rsid w:val="005669F3"/>
    <w:rsid w:val="005738EB"/>
    <w:rsid w:val="00586C6A"/>
    <w:rsid w:val="00592464"/>
    <w:rsid w:val="00592953"/>
    <w:rsid w:val="00594C72"/>
    <w:rsid w:val="005A0C0E"/>
    <w:rsid w:val="005A32B1"/>
    <w:rsid w:val="005B5B0C"/>
    <w:rsid w:val="005C126A"/>
    <w:rsid w:val="005D5494"/>
    <w:rsid w:val="00610A2F"/>
    <w:rsid w:val="00617067"/>
    <w:rsid w:val="0061707C"/>
    <w:rsid w:val="00617154"/>
    <w:rsid w:val="00620C1D"/>
    <w:rsid w:val="00647E57"/>
    <w:rsid w:val="00657928"/>
    <w:rsid w:val="006809DF"/>
    <w:rsid w:val="006942BD"/>
    <w:rsid w:val="006B78DE"/>
    <w:rsid w:val="006C3EBC"/>
    <w:rsid w:val="00703E53"/>
    <w:rsid w:val="007102F2"/>
    <w:rsid w:val="00713B97"/>
    <w:rsid w:val="00716EAA"/>
    <w:rsid w:val="00717416"/>
    <w:rsid w:val="007279CE"/>
    <w:rsid w:val="00732CDC"/>
    <w:rsid w:val="007334D0"/>
    <w:rsid w:val="007449D1"/>
    <w:rsid w:val="00751C6C"/>
    <w:rsid w:val="00757D66"/>
    <w:rsid w:val="00764D99"/>
    <w:rsid w:val="007731F1"/>
    <w:rsid w:val="00774DA9"/>
    <w:rsid w:val="00776366"/>
    <w:rsid w:val="00790566"/>
    <w:rsid w:val="007A09F6"/>
    <w:rsid w:val="007A1258"/>
    <w:rsid w:val="007A35A1"/>
    <w:rsid w:val="007A43EA"/>
    <w:rsid w:val="007A4F18"/>
    <w:rsid w:val="007C698A"/>
    <w:rsid w:val="007E5E50"/>
    <w:rsid w:val="007E6745"/>
    <w:rsid w:val="007F304C"/>
    <w:rsid w:val="00822608"/>
    <w:rsid w:val="00842FB8"/>
    <w:rsid w:val="00851C60"/>
    <w:rsid w:val="00854DFF"/>
    <w:rsid w:val="00855ECB"/>
    <w:rsid w:val="008667D6"/>
    <w:rsid w:val="008674F0"/>
    <w:rsid w:val="00877877"/>
    <w:rsid w:val="00880793"/>
    <w:rsid w:val="0088789B"/>
    <w:rsid w:val="008A44F0"/>
    <w:rsid w:val="008A6337"/>
    <w:rsid w:val="008C4284"/>
    <w:rsid w:val="008C71D6"/>
    <w:rsid w:val="008E1C0A"/>
    <w:rsid w:val="008F1263"/>
    <w:rsid w:val="009235F9"/>
    <w:rsid w:val="009305C3"/>
    <w:rsid w:val="00933FF8"/>
    <w:rsid w:val="0093570F"/>
    <w:rsid w:val="00935D4C"/>
    <w:rsid w:val="00937664"/>
    <w:rsid w:val="00966608"/>
    <w:rsid w:val="009930F4"/>
    <w:rsid w:val="00996DE4"/>
    <w:rsid w:val="009B69A9"/>
    <w:rsid w:val="009C6FFA"/>
    <w:rsid w:val="009D5767"/>
    <w:rsid w:val="009F196E"/>
    <w:rsid w:val="009F48D4"/>
    <w:rsid w:val="00A1116B"/>
    <w:rsid w:val="00A25BEA"/>
    <w:rsid w:val="00A367C5"/>
    <w:rsid w:val="00A51DD8"/>
    <w:rsid w:val="00A67D6A"/>
    <w:rsid w:val="00A75D62"/>
    <w:rsid w:val="00A767C5"/>
    <w:rsid w:val="00A832AB"/>
    <w:rsid w:val="00A85162"/>
    <w:rsid w:val="00A90916"/>
    <w:rsid w:val="00AA0190"/>
    <w:rsid w:val="00AA1197"/>
    <w:rsid w:val="00AA60DC"/>
    <w:rsid w:val="00AC5AAF"/>
    <w:rsid w:val="00AC654E"/>
    <w:rsid w:val="00AF5E9D"/>
    <w:rsid w:val="00B04605"/>
    <w:rsid w:val="00B117F0"/>
    <w:rsid w:val="00B1278A"/>
    <w:rsid w:val="00B12FEA"/>
    <w:rsid w:val="00B160AE"/>
    <w:rsid w:val="00B33BDC"/>
    <w:rsid w:val="00B413DC"/>
    <w:rsid w:val="00B47245"/>
    <w:rsid w:val="00B500C1"/>
    <w:rsid w:val="00B77C28"/>
    <w:rsid w:val="00B93472"/>
    <w:rsid w:val="00BA1F75"/>
    <w:rsid w:val="00BC08BB"/>
    <w:rsid w:val="00BD66E1"/>
    <w:rsid w:val="00BE0F9C"/>
    <w:rsid w:val="00BE2300"/>
    <w:rsid w:val="00BE4808"/>
    <w:rsid w:val="00BE66F9"/>
    <w:rsid w:val="00C06469"/>
    <w:rsid w:val="00C07E1E"/>
    <w:rsid w:val="00C15F57"/>
    <w:rsid w:val="00C36F5C"/>
    <w:rsid w:val="00C51579"/>
    <w:rsid w:val="00C52686"/>
    <w:rsid w:val="00C52897"/>
    <w:rsid w:val="00C6051C"/>
    <w:rsid w:val="00C63142"/>
    <w:rsid w:val="00C6790B"/>
    <w:rsid w:val="00C75393"/>
    <w:rsid w:val="00C7609A"/>
    <w:rsid w:val="00C76105"/>
    <w:rsid w:val="00C9227B"/>
    <w:rsid w:val="00C9306F"/>
    <w:rsid w:val="00C95016"/>
    <w:rsid w:val="00CA11A5"/>
    <w:rsid w:val="00CC7AD8"/>
    <w:rsid w:val="00CD0EB6"/>
    <w:rsid w:val="00CD150D"/>
    <w:rsid w:val="00CD2BC2"/>
    <w:rsid w:val="00CE6970"/>
    <w:rsid w:val="00CF6F0C"/>
    <w:rsid w:val="00D02DF8"/>
    <w:rsid w:val="00D11E87"/>
    <w:rsid w:val="00D13E83"/>
    <w:rsid w:val="00D14355"/>
    <w:rsid w:val="00D35DA9"/>
    <w:rsid w:val="00D4048B"/>
    <w:rsid w:val="00D52851"/>
    <w:rsid w:val="00D54245"/>
    <w:rsid w:val="00D57C06"/>
    <w:rsid w:val="00D660B7"/>
    <w:rsid w:val="00D72B41"/>
    <w:rsid w:val="00D807D8"/>
    <w:rsid w:val="00D85A9F"/>
    <w:rsid w:val="00DA0EB4"/>
    <w:rsid w:val="00DA4D19"/>
    <w:rsid w:val="00DA4DF2"/>
    <w:rsid w:val="00DB47D4"/>
    <w:rsid w:val="00DD69E6"/>
    <w:rsid w:val="00DE117F"/>
    <w:rsid w:val="00DE27CC"/>
    <w:rsid w:val="00DE5FDF"/>
    <w:rsid w:val="00E00161"/>
    <w:rsid w:val="00E01F92"/>
    <w:rsid w:val="00E01FDD"/>
    <w:rsid w:val="00E02C7F"/>
    <w:rsid w:val="00E12179"/>
    <w:rsid w:val="00E13BEA"/>
    <w:rsid w:val="00E20FB8"/>
    <w:rsid w:val="00E214C5"/>
    <w:rsid w:val="00E2521B"/>
    <w:rsid w:val="00E3047A"/>
    <w:rsid w:val="00E41EBF"/>
    <w:rsid w:val="00E55A66"/>
    <w:rsid w:val="00E61C86"/>
    <w:rsid w:val="00E71FFD"/>
    <w:rsid w:val="00E83CF8"/>
    <w:rsid w:val="00E90A1C"/>
    <w:rsid w:val="00E91EAE"/>
    <w:rsid w:val="00EA3211"/>
    <w:rsid w:val="00EB26DD"/>
    <w:rsid w:val="00EC7993"/>
    <w:rsid w:val="00ED41E6"/>
    <w:rsid w:val="00ED4A8C"/>
    <w:rsid w:val="00ED571A"/>
    <w:rsid w:val="00EE0F5A"/>
    <w:rsid w:val="00EF7D8C"/>
    <w:rsid w:val="00F13A72"/>
    <w:rsid w:val="00F27024"/>
    <w:rsid w:val="00F311EA"/>
    <w:rsid w:val="00F4576B"/>
    <w:rsid w:val="00F51787"/>
    <w:rsid w:val="00F55A26"/>
    <w:rsid w:val="00F74927"/>
    <w:rsid w:val="00F9704B"/>
    <w:rsid w:val="00FA4A59"/>
    <w:rsid w:val="00FB3B5A"/>
    <w:rsid w:val="00FE5EA8"/>
    <w:rsid w:val="00FE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C75CC"/>
  <w15:chartTrackingRefBased/>
  <w15:docId w15:val="{8E0CE241-8E14-46C5-AD8C-74CCFA84F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F5A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EAB"/>
    <w:pPr>
      <w:ind w:left="720"/>
      <w:contextualSpacing/>
    </w:pPr>
  </w:style>
  <w:style w:type="character" w:styleId="Hyperlink">
    <w:name w:val="Hyperlink"/>
    <w:uiPriority w:val="99"/>
    <w:unhideWhenUsed/>
    <w:rsid w:val="0012323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31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731F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40068"/>
    <w:rPr>
      <w:sz w:val="22"/>
      <w:szCs w:val="22"/>
      <w:lang w:val="id-ID"/>
    </w:rPr>
  </w:style>
  <w:style w:type="table" w:customStyle="1" w:styleId="TableGrid1">
    <w:name w:val="Table Grid1"/>
    <w:basedOn w:val="TableNormal"/>
    <w:next w:val="TableGrid"/>
    <w:uiPriority w:val="39"/>
    <w:rsid w:val="00EA321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EA32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6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5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ilvikultur@apps.ipb.ac.i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ilvikultur@apps.ipb.ac.id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Packages\Microsoft.MicrosoftEdge_8wekyb3d8bbwe\TempState\Downloads\KOP%20Naskah%20dinas%20IPB-2020-Silvikultur%20(1).dot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KOP Naskah dinas IPB-2020-Silvikultur (1).dot</Template>
  <TotalTime>1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876</CharactersWithSpaces>
  <SharedDoc>false</SharedDoc>
  <HLinks>
    <vt:vector size="6" baseType="variant">
      <vt:variant>
        <vt:i4>786464</vt:i4>
      </vt:variant>
      <vt:variant>
        <vt:i4>0</vt:i4>
      </vt:variant>
      <vt:variant>
        <vt:i4>0</vt:i4>
      </vt:variant>
      <vt:variant>
        <vt:i4>5</vt:i4>
      </vt:variant>
      <vt:variant>
        <vt:lpwstr>mailto:silvikultur@apps.ipb.ac.id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Davino Rizqy Dayan</cp:lastModifiedBy>
  <cp:revision>4</cp:revision>
  <cp:lastPrinted>2024-02-22T03:25:00Z</cp:lastPrinted>
  <dcterms:created xsi:type="dcterms:W3CDTF">2026-08-12T01:52:00Z</dcterms:created>
  <dcterms:modified xsi:type="dcterms:W3CDTF">2026-08-12T01:52:00Z</dcterms:modified>
</cp:coreProperties>
</file>