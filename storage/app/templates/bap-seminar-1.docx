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3E45" w14:textId="77777777" w:rsid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4525CC5B" w14:textId="77777777" w:rsidR="00246CE3" w:rsidRPr="00EC7993" w:rsidRDefault="00246CE3" w:rsidP="00EC7993">
      <w:pPr>
        <w:rPr>
          <w:rFonts w:cs="Calibri"/>
          <w:sz w:val="24"/>
          <w:szCs w:val="24"/>
          <w:lang w:eastAsia="id-ID"/>
        </w:rPr>
      </w:pPr>
    </w:p>
    <w:p w14:paraId="45CA8D65" w14:textId="77777777" w:rsidR="00EC7993" w:rsidRPr="00EC7993" w:rsidRDefault="00EC7993" w:rsidP="00001DB0">
      <w:pPr>
        <w:spacing w:after="0" w:line="240" w:lineRule="auto"/>
        <w:rPr>
          <w:rFonts w:ascii="Times New Roman" w:hAnsi="Times New Roman"/>
          <w:color w:val="000000"/>
          <w:sz w:val="24"/>
        </w:rPr>
      </w:pPr>
      <w:r>
        <w:rPr>
          <w:rFonts w:cs="Calibri"/>
          <w:sz w:val="24"/>
          <w:szCs w:val="24"/>
          <w:lang w:eastAsia="id-ID"/>
        </w:rPr>
        <w:tab/>
      </w:r>
    </w:p>
    <w:p w14:paraId="069F3B9A" w14:textId="77777777" w:rsidR="00001DB0" w:rsidRPr="00EC7993" w:rsidRDefault="00EC7993" w:rsidP="003D1E78">
      <w:pPr>
        <w:tabs>
          <w:tab w:val="left" w:pos="5245"/>
        </w:tabs>
        <w:spacing w:after="0"/>
        <w:ind w:left="4253"/>
        <w:rPr>
          <w:rFonts w:ascii="Times New Roman" w:hAnsi="Times New Roman"/>
          <w:color w:val="000000"/>
          <w:sz w:val="24"/>
        </w:rPr>
      </w:pPr>
      <w:r w:rsidRPr="00EC7993">
        <w:rPr>
          <w:rFonts w:ascii="Times New Roman" w:hAnsi="Times New Roman"/>
          <w:color w:val="000000"/>
          <w:sz w:val="24"/>
        </w:rPr>
        <w:t xml:space="preserve">    </w:t>
      </w:r>
      <w:r w:rsidR="003D1E78">
        <w:rPr>
          <w:rFonts w:ascii="Times New Roman" w:hAnsi="Times New Roman"/>
          <w:color w:val="000000"/>
          <w:sz w:val="24"/>
        </w:rPr>
        <w:tab/>
      </w:r>
      <w:r w:rsidR="003D1E78">
        <w:rPr>
          <w:rFonts w:ascii="Times New Roman" w:hAnsi="Times New Roman"/>
          <w:color w:val="000000"/>
          <w:sz w:val="24"/>
        </w:rPr>
        <w:tab/>
      </w:r>
    </w:p>
    <w:p w14:paraId="25BE499B" w14:textId="77777777" w:rsidR="00AB2634" w:rsidRPr="00001DB0" w:rsidRDefault="00AB2634" w:rsidP="00AB2634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01DB0">
        <w:rPr>
          <w:rFonts w:ascii="Times New Roman" w:hAnsi="Times New Roman"/>
          <w:b/>
          <w:bCs/>
          <w:sz w:val="28"/>
          <w:szCs w:val="28"/>
        </w:rPr>
        <w:t>BERITA ACARA PELAKSANAAN</w:t>
      </w:r>
    </w:p>
    <w:p w14:paraId="101A7DCD" w14:textId="0807DE57" w:rsidR="00AB2634" w:rsidRDefault="0075143D" w:rsidP="003D1E7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SEMINAR TUGAS AKHIR</w:t>
      </w:r>
    </w:p>
    <w:p w14:paraId="6358E7AE" w14:textId="77777777" w:rsidR="003D1E78" w:rsidRPr="003D1E78" w:rsidRDefault="003D1E78" w:rsidP="003D1E78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4BCDF9E" w14:textId="334F1183" w:rsidR="00AB2634" w:rsidRPr="00001DB0" w:rsidRDefault="00A57E51" w:rsidP="00AB2634">
      <w:pPr>
        <w:spacing w:after="240" w:line="360" w:lineRule="auto"/>
        <w:ind w:left="270" w:right="425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Pada hari</w:t>
      </w:r>
      <w:r w:rsidR="00B81C6D">
        <w:rPr>
          <w:rFonts w:ascii="Times New Roman" w:hAnsi="Times New Roman"/>
          <w:sz w:val="24"/>
          <w:szCs w:val="24"/>
        </w:rPr>
        <w:t xml:space="preserve"> </w:t>
      </w:r>
      <w:r w:rsidR="00376D9D">
        <w:rPr>
          <w:rFonts w:ascii="Times New Roman" w:hAnsi="Times New Roman"/>
          <w:sz w:val="24"/>
          <w:szCs w:val="24"/>
        </w:rPr>
        <w:t>${hari}</w:t>
      </w:r>
      <w:r w:rsidR="00B81C6D">
        <w:rPr>
          <w:rFonts w:ascii="Times New Roman" w:hAnsi="Times New Roman"/>
          <w:sz w:val="24"/>
          <w:szCs w:val="24"/>
        </w:rPr>
        <w:t xml:space="preserve"> </w:t>
      </w:r>
      <w:r w:rsidR="00AB2634" w:rsidRPr="00001DB0">
        <w:rPr>
          <w:rFonts w:ascii="Times New Roman" w:hAnsi="Times New Roman"/>
          <w:sz w:val="24"/>
          <w:szCs w:val="24"/>
        </w:rPr>
        <w:t>tanggal</w:t>
      </w:r>
      <w:r w:rsidR="00DB0BD8">
        <w:rPr>
          <w:rFonts w:ascii="Times New Roman" w:hAnsi="Times New Roman"/>
          <w:sz w:val="24"/>
          <w:szCs w:val="24"/>
        </w:rPr>
        <w:t>,</w:t>
      </w:r>
      <w:r w:rsidR="00302CC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tanggal</w:t>
      </w:r>
      <w:proofErr w:type="spellEnd"/>
      <w:r w:rsidR="00DB0BD8">
        <w:rPr>
          <w:rFonts w:ascii="Times New Roman" w:hAnsi="Times New Roman"/>
          <w:sz w:val="24"/>
          <w:szCs w:val="24"/>
          <w:lang w:val="en-US"/>
        </w:rPr>
        <w:t>}</w:t>
      </w:r>
      <w:r w:rsidR="00BB4B19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B2634" w:rsidRPr="00001DB0">
        <w:rPr>
          <w:rFonts w:ascii="Times New Roman" w:hAnsi="Times New Roman"/>
          <w:sz w:val="24"/>
          <w:szCs w:val="24"/>
        </w:rPr>
        <w:t xml:space="preserve">telah berlangsung </w:t>
      </w:r>
      <w:r w:rsidR="00D32D84">
        <w:rPr>
          <w:rFonts w:ascii="Times New Roman" w:hAnsi="Times New Roman"/>
          <w:b/>
          <w:bCs/>
          <w:sz w:val="24"/>
          <w:szCs w:val="24"/>
        </w:rPr>
        <w:t>Seminar Tugas Akhir</w:t>
      </w:r>
      <w:r w:rsidR="00AB2634" w:rsidRPr="00001DB0">
        <w:rPr>
          <w:rFonts w:ascii="Times New Roman" w:hAnsi="Times New Roman"/>
          <w:sz w:val="24"/>
          <w:szCs w:val="24"/>
        </w:rPr>
        <w:t xml:space="preserve"> Semester</w:t>
      </w:r>
      <w:r w:rsidR="00756A8B">
        <w:rPr>
          <w:rFonts w:ascii="Times New Roman" w:hAnsi="Times New Roman"/>
          <w:sz w:val="24"/>
          <w:szCs w:val="24"/>
        </w:rPr>
        <w:t xml:space="preserve"> ${semester} </w:t>
      </w:r>
      <w:r w:rsidR="007B533F">
        <w:rPr>
          <w:rFonts w:ascii="Times New Roman" w:hAnsi="Times New Roman"/>
          <w:sz w:val="24"/>
          <w:szCs w:val="24"/>
        </w:rPr>
        <w:t xml:space="preserve">tahun akademik </w:t>
      </w:r>
      <w:r w:rsidR="00756A8B">
        <w:rPr>
          <w:rFonts w:ascii="Times New Roman" w:hAnsi="Times New Roman"/>
          <w:sz w:val="24"/>
          <w:szCs w:val="24"/>
        </w:rPr>
        <w:t>${</w:t>
      </w:r>
      <w:proofErr w:type="spellStart"/>
      <w:r w:rsidR="00756A8B">
        <w:rPr>
          <w:rFonts w:ascii="Times New Roman" w:hAnsi="Times New Roman"/>
          <w:sz w:val="24"/>
          <w:szCs w:val="24"/>
        </w:rPr>
        <w:t>tahun_akademik</w:t>
      </w:r>
      <w:proofErr w:type="spellEnd"/>
      <w:r w:rsidR="00756A8B">
        <w:rPr>
          <w:rFonts w:ascii="Times New Roman" w:hAnsi="Times New Roman"/>
          <w:sz w:val="24"/>
          <w:szCs w:val="24"/>
        </w:rPr>
        <w:t>}</w:t>
      </w:r>
      <w:r w:rsidR="00AB2634" w:rsidRPr="00001DB0">
        <w:rPr>
          <w:rFonts w:ascii="Times New Roman" w:hAnsi="Times New Roman"/>
          <w:sz w:val="24"/>
          <w:szCs w:val="24"/>
          <w:lang w:val="en-US"/>
        </w:rPr>
        <w:t>.</w:t>
      </w:r>
    </w:p>
    <w:p w14:paraId="3CDB8F55" w14:textId="20CE7231" w:rsidR="00AB2634" w:rsidRPr="00C20F1C" w:rsidRDefault="00C20F1C" w:rsidP="00AB263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567" w:right="425" w:hanging="297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Nama Mahasiswa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901E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76D9D">
        <w:rPr>
          <w:rFonts w:ascii="Times New Roman" w:hAnsi="Times New Roman"/>
          <w:sz w:val="24"/>
          <w:szCs w:val="24"/>
          <w:lang w:val="en-US"/>
        </w:rPr>
        <w:t>${nama}</w:t>
      </w:r>
    </w:p>
    <w:p w14:paraId="4E168F0A" w14:textId="20A02C2A" w:rsidR="00AB2634" w:rsidRPr="00714B30" w:rsidRDefault="00302CC4" w:rsidP="00AB263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567" w:right="425" w:hanging="297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>NIM</w:t>
      </w:r>
      <w:r>
        <w:rPr>
          <w:rFonts w:ascii="Times New Roman" w:hAnsi="Times New Roman"/>
          <w:bCs/>
          <w:sz w:val="24"/>
          <w:szCs w:val="24"/>
        </w:rPr>
        <w:tab/>
        <w:t>:</w:t>
      </w:r>
      <w:r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${nim}</w:t>
      </w:r>
    </w:p>
    <w:p w14:paraId="527A4055" w14:textId="0C349A67" w:rsidR="00302CC4" w:rsidRPr="00302CC4" w:rsidRDefault="00AB2634" w:rsidP="00302CC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2970" w:right="425" w:hanging="2700"/>
        <w:jc w:val="both"/>
        <w:rPr>
          <w:rFonts w:ascii="Times New Roman" w:hAnsi="Times New Roman"/>
          <w:sz w:val="24"/>
          <w:szCs w:val="24"/>
          <w:lang w:val="en-US"/>
        </w:rPr>
      </w:pPr>
      <w:r w:rsidRPr="00001DB0">
        <w:rPr>
          <w:rFonts w:ascii="Times New Roman" w:hAnsi="Times New Roman"/>
          <w:bCs/>
          <w:sz w:val="24"/>
          <w:szCs w:val="24"/>
        </w:rPr>
        <w:t xml:space="preserve">Judul </w:t>
      </w:r>
      <w:r w:rsidR="002C49F2">
        <w:rPr>
          <w:rFonts w:ascii="Times New Roman" w:hAnsi="Times New Roman"/>
          <w:bCs/>
          <w:sz w:val="24"/>
          <w:szCs w:val="24"/>
        </w:rPr>
        <w:t>Skripsi</w:t>
      </w:r>
      <w:r w:rsidRPr="00001DB0">
        <w:rPr>
          <w:rFonts w:ascii="Times New Roman" w:hAnsi="Times New Roman"/>
          <w:bCs/>
          <w:sz w:val="24"/>
          <w:szCs w:val="24"/>
        </w:rPr>
        <w:tab/>
        <w:t>:</w:t>
      </w:r>
      <w:r w:rsidRPr="00001DB0"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judul_</w:t>
      </w:r>
      <w:r w:rsidR="002C49F2">
        <w:rPr>
          <w:rFonts w:ascii="Times New Roman" w:hAnsi="Times New Roman"/>
          <w:sz w:val="24"/>
          <w:szCs w:val="24"/>
          <w:lang w:val="en-US"/>
        </w:rPr>
        <w:t>skripsi</w:t>
      </w:r>
      <w:proofErr w:type="spellEnd"/>
      <w:r w:rsidR="00376D9D">
        <w:rPr>
          <w:rFonts w:ascii="Times New Roman" w:hAnsi="Times New Roman"/>
          <w:sz w:val="24"/>
          <w:szCs w:val="24"/>
          <w:lang w:val="en-US"/>
        </w:rPr>
        <w:t>}</w:t>
      </w:r>
    </w:p>
    <w:p w14:paraId="3702E495" w14:textId="685B4C8C" w:rsidR="00AB2634" w:rsidRPr="00223760" w:rsidRDefault="00AB2634" w:rsidP="0052497B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2970" w:right="425" w:hanging="2700"/>
        <w:jc w:val="both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bCs/>
          <w:sz w:val="24"/>
          <w:szCs w:val="24"/>
        </w:rPr>
        <w:t>Waktu</w:t>
      </w:r>
      <w:r w:rsidRPr="00001DB0">
        <w:rPr>
          <w:rFonts w:ascii="Times New Roman" w:hAnsi="Times New Roman"/>
          <w:bCs/>
          <w:sz w:val="24"/>
          <w:szCs w:val="24"/>
        </w:rPr>
        <w:tab/>
        <w:t>:</w:t>
      </w:r>
      <w:r w:rsidRPr="00001DB0"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waktu</w:t>
      </w:r>
      <w:proofErr w:type="spellEnd"/>
      <w:r w:rsidR="00376D9D">
        <w:rPr>
          <w:rFonts w:ascii="Times New Roman" w:hAnsi="Times New Roman"/>
          <w:sz w:val="24"/>
          <w:szCs w:val="24"/>
          <w:lang w:val="en-US"/>
        </w:rPr>
        <w:t>}</w:t>
      </w:r>
    </w:p>
    <w:p w14:paraId="0507EA98" w14:textId="10D5AF3D" w:rsidR="003D1E78" w:rsidRDefault="00AB2634" w:rsidP="003D1E78">
      <w:pPr>
        <w:tabs>
          <w:tab w:val="left" w:pos="2790"/>
          <w:tab w:val="left" w:pos="2970"/>
          <w:tab w:val="left" w:pos="3402"/>
          <w:tab w:val="left" w:leader="dot" w:pos="8221"/>
        </w:tabs>
        <w:spacing w:after="240" w:line="360" w:lineRule="auto"/>
        <w:ind w:left="567" w:right="425" w:hanging="297"/>
        <w:rPr>
          <w:rFonts w:ascii="Times New Roman" w:eastAsia="Times New Roman" w:hAnsi="Times New Roman"/>
          <w:lang w:val="en-US"/>
        </w:rPr>
      </w:pPr>
      <w:r w:rsidRPr="00001DB0">
        <w:rPr>
          <w:rFonts w:ascii="Times New Roman" w:hAnsi="Times New Roman"/>
          <w:sz w:val="24"/>
          <w:szCs w:val="24"/>
        </w:rPr>
        <w:t>Tempat</w:t>
      </w:r>
      <w:r w:rsidRPr="00001DB0">
        <w:rPr>
          <w:rFonts w:ascii="Times New Roman" w:hAnsi="Times New Roman"/>
          <w:sz w:val="24"/>
          <w:szCs w:val="24"/>
        </w:rPr>
        <w:tab/>
        <w:t>:</w:t>
      </w:r>
      <w:r w:rsidRPr="00001DB0">
        <w:rPr>
          <w:rFonts w:ascii="Times New Roman" w:hAnsi="Times New Roman"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tempat</w:t>
      </w:r>
      <w:proofErr w:type="spellEnd"/>
      <w:r w:rsidR="00376D9D">
        <w:rPr>
          <w:rFonts w:ascii="Times New Roman" w:hAnsi="Times New Roman"/>
          <w:sz w:val="24"/>
          <w:szCs w:val="24"/>
          <w:lang w:val="en-US"/>
        </w:rPr>
        <w:t>}</w:t>
      </w:r>
    </w:p>
    <w:p w14:paraId="1BBF811E" w14:textId="77777777" w:rsidR="003D1E78" w:rsidRPr="003D1E78" w:rsidRDefault="00000000" w:rsidP="003D1E78">
      <w:pPr>
        <w:tabs>
          <w:tab w:val="left" w:pos="2790"/>
          <w:tab w:val="left" w:pos="2970"/>
          <w:tab w:val="left" w:pos="3402"/>
          <w:tab w:val="left" w:leader="dot" w:pos="8221"/>
        </w:tabs>
        <w:spacing w:after="240" w:line="240" w:lineRule="auto"/>
        <w:ind w:left="576" w:right="432" w:hanging="302"/>
        <w:rPr>
          <w:rFonts w:ascii="Times New Roman" w:eastAsia="Times New Roman" w:hAnsi="Times New Roman"/>
          <w:lang w:val="en-US"/>
        </w:rPr>
      </w:pPr>
      <w:r>
        <w:rPr>
          <w:rFonts w:ascii="Times New Roman" w:hAnsi="Times New Roman"/>
          <w:noProof/>
          <w:color w:val="000000"/>
          <w:lang w:val="en-US"/>
        </w:rPr>
        <w:pict w14:anchorId="083FC1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059" type="#_x0000_t75" style="position:absolute;left:0;text-align:left;margin-left:-36.2pt;margin-top:26.85pt;width:36pt;height:401.25pt;z-index:3;visibility:visible">
            <v:imagedata r:id="rId6" o:title="" croptop="36095f" cropleft="1086f" cropright="61123f"/>
          </v:shape>
        </w:pict>
      </w:r>
    </w:p>
    <w:p w14:paraId="1CC922B5" w14:textId="77777777" w:rsidR="00AB2634" w:rsidRPr="00001DB0" w:rsidRDefault="00AB2634" w:rsidP="00AB2634">
      <w:pPr>
        <w:tabs>
          <w:tab w:val="left" w:leader="dot" w:pos="8222"/>
        </w:tabs>
        <w:spacing w:after="120"/>
        <w:ind w:left="567" w:right="425" w:hanging="297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 xml:space="preserve">Keputusan: Mendapatkan nilai akhir …………. dengan huruf mutu </w:t>
      </w:r>
      <w:r w:rsidRPr="002B6D62">
        <w:rPr>
          <w:rFonts w:ascii="Times New Roman" w:hAnsi="Times New Roman"/>
          <w:sz w:val="24"/>
          <w:szCs w:val="24"/>
        </w:rPr>
        <w:t>…</w:t>
      </w:r>
      <w:r w:rsidR="00185C9A" w:rsidRPr="002B6D62">
        <w:rPr>
          <w:rFonts w:ascii="Times New Roman" w:hAnsi="Times New Roman"/>
          <w:sz w:val="24"/>
          <w:szCs w:val="24"/>
          <w:lang w:val="en-US"/>
        </w:rPr>
        <w:t>…</w:t>
      </w:r>
      <w:r w:rsidRPr="002B6D62">
        <w:rPr>
          <w:rFonts w:ascii="Times New Roman" w:hAnsi="Times New Roman"/>
          <w:sz w:val="24"/>
          <w:szCs w:val="24"/>
        </w:rPr>
        <w:t>…</w:t>
      </w:r>
      <w:r w:rsidRPr="00001DB0">
        <w:rPr>
          <w:rFonts w:ascii="Times New Roman" w:hAnsi="Times New Roman"/>
          <w:sz w:val="24"/>
          <w:szCs w:val="24"/>
        </w:rPr>
        <w:t>….. .</w:t>
      </w:r>
    </w:p>
    <w:p w14:paraId="6B45462E" w14:textId="77777777" w:rsidR="00AB2634" w:rsidRPr="00001DB0" w:rsidRDefault="00AB2634" w:rsidP="00AB2634">
      <w:pPr>
        <w:ind w:right="425" w:hanging="297"/>
        <w:rPr>
          <w:rFonts w:ascii="Times New Roman" w:hAnsi="Times New Roman"/>
          <w:sz w:val="24"/>
          <w:szCs w:val="24"/>
        </w:rPr>
      </w:pPr>
    </w:p>
    <w:p w14:paraId="5BA2370A" w14:textId="07CE9630" w:rsidR="00AB2634" w:rsidRPr="00001DB0" w:rsidRDefault="00AB2634" w:rsidP="00CD4DFB">
      <w:pPr>
        <w:tabs>
          <w:tab w:val="left" w:pos="4050"/>
          <w:tab w:val="left" w:pos="4410"/>
          <w:tab w:val="left" w:pos="4770"/>
          <w:tab w:val="left" w:pos="6390"/>
        </w:tabs>
        <w:ind w:left="567" w:right="425" w:hanging="297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="003A06D0">
        <w:rPr>
          <w:rFonts w:ascii="Times New Roman" w:hAnsi="Times New Roman"/>
          <w:sz w:val="24"/>
          <w:szCs w:val="24"/>
          <w:lang w:val="en-US"/>
        </w:rPr>
        <w:tab/>
      </w:r>
      <w:r w:rsidR="00CD4DFB">
        <w:rPr>
          <w:rFonts w:ascii="Times New Roman" w:hAnsi="Times New Roman"/>
          <w:sz w:val="24"/>
          <w:szCs w:val="24"/>
          <w:lang w:val="en-US"/>
        </w:rPr>
        <w:tab/>
      </w:r>
      <w:r w:rsidRPr="00001DB0">
        <w:rPr>
          <w:rFonts w:ascii="Times New Roman" w:hAnsi="Times New Roman"/>
          <w:sz w:val="24"/>
          <w:szCs w:val="24"/>
        </w:rPr>
        <w:t>Bogor,</w:t>
      </w:r>
      <w:r w:rsidR="00DB0BD8">
        <w:rPr>
          <w:rFonts w:ascii="Times New Roman" w:hAnsi="Times New Roman"/>
          <w:sz w:val="24"/>
          <w:szCs w:val="24"/>
        </w:rPr>
        <w:t xml:space="preserve"> ${tanggal}</w:t>
      </w:r>
    </w:p>
    <w:p w14:paraId="79265CDC" w14:textId="77777777" w:rsidR="00AB2634" w:rsidRPr="00001DB0" w:rsidRDefault="00AB2634" w:rsidP="002A79AE">
      <w:pPr>
        <w:tabs>
          <w:tab w:val="left" w:pos="4050"/>
          <w:tab w:val="left" w:pos="4410"/>
          <w:tab w:val="left" w:pos="5040"/>
        </w:tabs>
        <w:ind w:left="567" w:right="425" w:hanging="297"/>
        <w:rPr>
          <w:rFonts w:ascii="Times New Roman" w:hAnsi="Times New Roman"/>
          <w:sz w:val="24"/>
          <w:szCs w:val="24"/>
        </w:rPr>
      </w:pPr>
    </w:p>
    <w:p w14:paraId="4FC56925" w14:textId="1FED3030" w:rsidR="00AB2634" w:rsidRPr="00001DB0" w:rsidRDefault="00AB2634" w:rsidP="00376D9D">
      <w:pPr>
        <w:tabs>
          <w:tab w:val="left" w:pos="4050"/>
          <w:tab w:val="left" w:pos="4410"/>
          <w:tab w:val="left" w:pos="4860"/>
          <w:tab w:val="left" w:pos="5130"/>
          <w:tab w:val="left" w:pos="6030"/>
          <w:tab w:val="left" w:pos="6390"/>
        </w:tabs>
        <w:ind w:left="567" w:right="425" w:hanging="297"/>
        <w:jc w:val="both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>Pembimbing Utama,</w:t>
      </w:r>
      <w:r w:rsidRPr="00001DB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A06D0">
        <w:rPr>
          <w:rFonts w:ascii="Times New Roman" w:hAnsi="Times New Roman"/>
          <w:sz w:val="24"/>
          <w:szCs w:val="24"/>
        </w:rPr>
        <w:tab/>
      </w:r>
      <w:r w:rsidR="00D83A08">
        <w:rPr>
          <w:rFonts w:ascii="Times New Roman" w:hAnsi="Times New Roman"/>
          <w:sz w:val="24"/>
          <w:szCs w:val="24"/>
        </w:rPr>
        <w:tab/>
      </w:r>
      <w:r w:rsidR="00B81C6D">
        <w:rPr>
          <w:rFonts w:ascii="Times New Roman" w:hAnsi="Times New Roman"/>
          <w:sz w:val="24"/>
          <w:szCs w:val="24"/>
        </w:rPr>
        <w:tab/>
      </w:r>
      <w:r w:rsidR="00B81C6D">
        <w:rPr>
          <w:rFonts w:ascii="Times New Roman" w:hAnsi="Times New Roman"/>
          <w:sz w:val="24"/>
          <w:szCs w:val="24"/>
        </w:rPr>
        <w:tab/>
      </w:r>
      <w:r w:rsidR="00D565A8" w:rsidRPr="00D565A8">
        <w:rPr>
          <w:rFonts w:ascii="Times New Roman" w:hAnsi="Times New Roman"/>
          <w:bCs/>
          <w:sz w:val="24"/>
          <w:szCs w:val="24"/>
          <w:lang w:val="en-US"/>
        </w:rPr>
        <w:t xml:space="preserve">Moderator </w:t>
      </w:r>
      <w:r w:rsidR="00E7534F">
        <w:rPr>
          <w:rFonts w:ascii="Times New Roman" w:hAnsi="Times New Roman"/>
          <w:bCs/>
          <w:sz w:val="24"/>
          <w:szCs w:val="24"/>
          <w:lang w:val="en-US"/>
        </w:rPr>
        <w:t>Seminar</w:t>
      </w:r>
      <w:r w:rsidR="00D565A8" w:rsidRPr="00D565A8"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635F88C8" w14:textId="77777777" w:rsidR="00AB2634" w:rsidRDefault="00AB2634" w:rsidP="00EC1E6C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ind w:left="567" w:right="425" w:hanging="297"/>
        <w:jc w:val="both"/>
        <w:rPr>
          <w:rFonts w:ascii="Times New Roman" w:hAnsi="Times New Roman"/>
          <w:sz w:val="24"/>
          <w:szCs w:val="24"/>
        </w:rPr>
      </w:pPr>
    </w:p>
    <w:p w14:paraId="15C27639" w14:textId="603E3548" w:rsidR="00376D9D" w:rsidRDefault="008416A5" w:rsidP="00B81C6D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spacing w:after="0" w:line="240" w:lineRule="auto"/>
        <w:ind w:right="425"/>
        <w:rPr>
          <w:rFonts w:ascii="Times New Roman" w:hAnsi="Times New Roman"/>
          <w:b/>
          <w:spacing w:val="-6"/>
          <w:sz w:val="24"/>
          <w:szCs w:val="24"/>
          <w:lang w:val="en-US"/>
        </w:rPr>
      </w:pPr>
      <w:bookmarkStart w:id="0" w:name="_Hlk80201423"/>
      <w:r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bookmarkEnd w:id="0"/>
      <w:r w:rsidR="00251D47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r w:rsidR="0052497B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  </w:t>
      </w:r>
      <w:r w:rsidR="00D565A8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="00AD5113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="00461F6B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r w:rsidR="00302CC4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   </w:t>
      </w:r>
    </w:p>
    <w:p w14:paraId="630F406A" w14:textId="69E5C66B" w:rsidR="00251D47" w:rsidRPr="00376D9D" w:rsidRDefault="00376D9D" w:rsidP="00376D9D">
      <w:pPr>
        <w:tabs>
          <w:tab w:val="left" w:pos="4050"/>
          <w:tab w:val="left" w:pos="4410"/>
          <w:tab w:val="left" w:pos="4860"/>
          <w:tab w:val="left" w:pos="5130"/>
          <w:tab w:val="left" w:pos="6030"/>
          <w:tab w:val="left" w:pos="6390"/>
        </w:tabs>
        <w:spacing w:after="0" w:line="240" w:lineRule="auto"/>
        <w:ind w:right="425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Pr="00376D9D"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 xml:space="preserve"> </w:t>
      </w: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proofErr w:type="spellStart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nama_pembimbing_utama</w:t>
      </w:r>
      <w:proofErr w:type="spellEnd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  <w:r w:rsidR="00B81C6D" w:rsidRPr="00376D9D"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 xml:space="preserve">                             </w:t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${moderator}</w:t>
      </w:r>
    </w:p>
    <w:p w14:paraId="5B270197" w14:textId="77D08ED9" w:rsidR="003D1E78" w:rsidRPr="00F25D42" w:rsidRDefault="009E64BC" w:rsidP="00376D9D">
      <w:pPr>
        <w:tabs>
          <w:tab w:val="left" w:pos="3240"/>
          <w:tab w:val="left" w:pos="4050"/>
          <w:tab w:val="left" w:pos="4410"/>
          <w:tab w:val="left" w:pos="4860"/>
          <w:tab w:val="left" w:pos="5130"/>
          <w:tab w:val="left" w:pos="6390"/>
        </w:tabs>
        <w:spacing w:after="0" w:line="240" w:lineRule="auto"/>
        <w:ind w:left="567" w:right="425" w:hanging="297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t>NIP</w:t>
      </w:r>
      <w:r w:rsidR="00B81C6D">
        <w:rPr>
          <w:rFonts w:ascii="Times New Roman" w:hAnsi="Times New Roman"/>
          <w:b/>
          <w:bCs/>
          <w:sz w:val="24"/>
          <w:szCs w:val="24"/>
        </w:rPr>
        <w:t>.</w:t>
      </w:r>
      <w:r w:rsidR="00756A8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proofErr w:type="spellStart"/>
      <w:r w:rsidR="00756A8B">
        <w:rPr>
          <w:rFonts w:ascii="Times New Roman" w:hAnsi="Times New Roman"/>
          <w:b/>
          <w:bCs/>
          <w:sz w:val="24"/>
          <w:szCs w:val="24"/>
          <w:lang w:val="en-US" w:eastAsia="id-ID"/>
        </w:rPr>
        <w:t>nip_pembimbing_utama</w:t>
      </w:r>
      <w:proofErr w:type="spellEnd"/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  <w:r w:rsidR="007B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7B533F">
        <w:rPr>
          <w:rFonts w:ascii="Times New Roman" w:hAnsi="Times New Roman"/>
          <w:b/>
          <w:bCs/>
          <w:sz w:val="24"/>
          <w:szCs w:val="24"/>
          <w:lang w:val="en-US"/>
        </w:rPr>
        <w:t xml:space="preserve">    </w:t>
      </w:r>
      <w:r w:rsidR="00910AB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>NIP.</w:t>
      </w:r>
      <w:r w:rsidR="00756A8B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proofErr w:type="spellStart"/>
      <w:r w:rsidR="00756A8B">
        <w:rPr>
          <w:rFonts w:ascii="Times New Roman" w:hAnsi="Times New Roman"/>
          <w:b/>
          <w:bCs/>
          <w:sz w:val="24"/>
          <w:szCs w:val="24"/>
          <w:lang w:val="en-US" w:eastAsia="id-ID"/>
        </w:rPr>
        <w:t>nip_moderator</w:t>
      </w:r>
      <w:proofErr w:type="spellEnd"/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</w:p>
    <w:p w14:paraId="0274EAF5" w14:textId="77777777" w:rsidR="00AB2634" w:rsidRPr="00F25D42" w:rsidRDefault="00AB2634" w:rsidP="003D1E78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spacing w:after="0" w:line="240" w:lineRule="auto"/>
        <w:ind w:right="425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" w:name="_Hlk80201442"/>
    </w:p>
    <w:bookmarkEnd w:id="1"/>
    <w:p w14:paraId="5A665819" w14:textId="77777777" w:rsidR="00AB2634" w:rsidRPr="00001DB0" w:rsidRDefault="00AB2634" w:rsidP="002A79AE">
      <w:pPr>
        <w:tabs>
          <w:tab w:val="left" w:pos="4050"/>
          <w:tab w:val="left" w:pos="4410"/>
          <w:tab w:val="left" w:pos="5040"/>
          <w:tab w:val="left" w:pos="6030"/>
        </w:tabs>
        <w:ind w:right="425" w:hanging="297"/>
        <w:jc w:val="both"/>
        <w:rPr>
          <w:rFonts w:ascii="Times New Roman" w:hAnsi="Times New Roman"/>
          <w:bCs/>
          <w:sz w:val="24"/>
          <w:szCs w:val="24"/>
        </w:rPr>
      </w:pPr>
    </w:p>
    <w:p w14:paraId="234E9F89" w14:textId="093DA69E" w:rsidR="00AB2634" w:rsidRPr="009C064B" w:rsidRDefault="00AB2634" w:rsidP="000F62D1">
      <w:pPr>
        <w:tabs>
          <w:tab w:val="left" w:pos="4050"/>
          <w:tab w:val="left" w:pos="4410"/>
          <w:tab w:val="left" w:pos="4680"/>
          <w:tab w:val="left" w:pos="5670"/>
          <w:tab w:val="left" w:pos="6030"/>
          <w:tab w:val="left" w:pos="6390"/>
        </w:tabs>
        <w:spacing w:after="0" w:line="240" w:lineRule="auto"/>
        <w:ind w:left="567" w:right="425" w:hanging="297"/>
        <w:jc w:val="center"/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Mengesahkan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1A4B1D31" w14:textId="1FA3C0F8" w:rsidR="00AB2634" w:rsidRPr="009C064B" w:rsidRDefault="00AB2634" w:rsidP="000F62D1">
      <w:pPr>
        <w:tabs>
          <w:tab w:val="left" w:pos="4050"/>
          <w:tab w:val="left" w:pos="4410"/>
          <w:tab w:val="left" w:pos="4680"/>
          <w:tab w:val="left" w:pos="5040"/>
          <w:tab w:val="left" w:pos="5670"/>
          <w:tab w:val="left" w:pos="6030"/>
          <w:tab w:val="left" w:pos="6390"/>
        </w:tabs>
        <w:ind w:left="567" w:right="425" w:hanging="297"/>
        <w:jc w:val="center"/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Ketua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Departemen</w:t>
      </w:r>
      <w:proofErr w:type="spellEnd"/>
      <w:r w:rsidR="00850AF4"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540D2EE7" w14:textId="77777777" w:rsidR="00376D9D" w:rsidRDefault="00376D9D" w:rsidP="00376D9D">
      <w:pPr>
        <w:tabs>
          <w:tab w:val="left" w:pos="4050"/>
          <w:tab w:val="left" w:pos="4410"/>
          <w:tab w:val="left" w:pos="5040"/>
          <w:tab w:val="left" w:pos="5670"/>
          <w:tab w:val="left" w:pos="6030"/>
        </w:tabs>
        <w:spacing w:after="0"/>
        <w:ind w:right="425"/>
        <w:rPr>
          <w:rFonts w:ascii="Times New Roman" w:hAnsi="Times New Roman"/>
          <w:bCs/>
          <w:sz w:val="24"/>
          <w:szCs w:val="24"/>
        </w:rPr>
      </w:pPr>
    </w:p>
    <w:p w14:paraId="019CF227" w14:textId="77777777" w:rsidR="00376D9D" w:rsidRPr="00001DB0" w:rsidRDefault="00376D9D" w:rsidP="00376D9D">
      <w:pPr>
        <w:tabs>
          <w:tab w:val="left" w:pos="4050"/>
          <w:tab w:val="left" w:pos="4410"/>
          <w:tab w:val="left" w:pos="5040"/>
          <w:tab w:val="left" w:pos="5670"/>
          <w:tab w:val="left" w:pos="6030"/>
        </w:tabs>
        <w:ind w:right="425"/>
        <w:rPr>
          <w:rFonts w:ascii="Times New Roman" w:hAnsi="Times New Roman"/>
          <w:bCs/>
          <w:sz w:val="24"/>
          <w:szCs w:val="24"/>
        </w:rPr>
      </w:pPr>
    </w:p>
    <w:p w14:paraId="2C04842F" w14:textId="3B6B4716" w:rsidR="00AB2634" w:rsidRPr="00001DB0" w:rsidRDefault="00376D9D" w:rsidP="000F62D1">
      <w:pPr>
        <w:tabs>
          <w:tab w:val="left" w:pos="4050"/>
          <w:tab w:val="left" w:pos="4410"/>
          <w:tab w:val="left" w:pos="5040"/>
          <w:tab w:val="left" w:pos="5670"/>
          <w:tab w:val="left" w:pos="6030"/>
        </w:tabs>
        <w:spacing w:after="0"/>
        <w:ind w:left="567" w:right="425" w:hanging="297"/>
        <w:jc w:val="center"/>
        <w:rPr>
          <w:rFonts w:ascii="Times New Roman" w:hAnsi="Times New Roman"/>
          <w:bCs/>
          <w:sz w:val="24"/>
          <w:szCs w:val="24"/>
        </w:rPr>
      </w:pP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 xml:space="preserve">Dr. Ati Dwi Nurhayati </w:t>
      </w:r>
      <w:proofErr w:type="spellStart"/>
      <w:proofErr w:type="gramStart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S.Hut</w:t>
      </w:r>
      <w:proofErr w:type="spellEnd"/>
      <w:proofErr w:type="gramEnd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 xml:space="preserve">., </w:t>
      </w:r>
      <w:proofErr w:type="spellStart"/>
      <w:proofErr w:type="gramStart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M.Si</w:t>
      </w:r>
      <w:proofErr w:type="spellEnd"/>
      <w:proofErr w:type="gramEnd"/>
    </w:p>
    <w:p w14:paraId="444FCE93" w14:textId="412A5C88" w:rsidR="00732CDC" w:rsidRPr="000048CB" w:rsidRDefault="00000000" w:rsidP="000F62D1">
      <w:pPr>
        <w:tabs>
          <w:tab w:val="left" w:pos="4230"/>
          <w:tab w:val="left" w:pos="4410"/>
          <w:tab w:val="left" w:pos="6030"/>
        </w:tabs>
        <w:spacing w:after="0"/>
        <w:ind w:left="567" w:right="425" w:hanging="297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noProof/>
          <w:lang w:val="en-US"/>
        </w:rPr>
        <w:pict w14:anchorId="10F9F737">
          <v:shape id="_x0000_s1062" type="#_x0000_t75" style="position:absolute;left:0;text-align:left;margin-left:473.65pt;margin-top:42.7pt;width:51pt;height:43.5pt;z-index:-1" wrapcoords="15882 372 5400 2607 0 4469 -318 10800 3812 18248 4129 21228 16518 21228 17471 18248 21282 11917 21282 9310 20965 6331 17471 372 15882 372">
            <v:imagedata r:id="rId7" o:title=""/>
            <w10:wrap type="tight"/>
          </v:shape>
        </w:pict>
      </w:r>
      <w:r w:rsidR="00AB2634">
        <w:rPr>
          <w:rFonts w:ascii="Times New Roman" w:hAnsi="Times New Roman"/>
          <w:b/>
          <w:bCs/>
          <w:sz w:val="24"/>
          <w:szCs w:val="24"/>
          <w:lang w:val="en-US"/>
        </w:rPr>
        <w:t>NIP.</w:t>
      </w:r>
      <w:r w:rsidR="00756A8B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756A8B">
        <w:rPr>
          <w:rFonts w:ascii="Times New Roman" w:eastAsia="Times New Roman" w:hAnsi="Times New Roman"/>
          <w:b/>
          <w:sz w:val="24"/>
          <w:szCs w:val="24"/>
          <w:lang w:val="en-US"/>
        </w:rPr>
        <w:t>197706222007012001</w:t>
      </w:r>
      <w:r>
        <w:rPr>
          <w:rFonts w:ascii="Times New Roman" w:hAnsi="Times New Roman"/>
          <w:noProof/>
        </w:rPr>
        <w:pict w14:anchorId="608DBF7D">
          <v:rect id="_x0000_s1058" style="position:absolute;left:0;text-align:left;margin-left:-91.55pt;margin-top:279.15pt;width:21pt;height:435.75pt;z-index: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" fillcolor="#003f77" stroked="f" strokeweight="2pt">
            <v:fill color2="#0072ce" rotate="t" angle="180" colors="0 #003f77;.5 #005fad;1 #0072ce" focus="100%" type="gradient"/>
          </v:rect>
        </w:pict>
      </w:r>
      <w:r>
        <w:rPr>
          <w:noProof/>
        </w:rPr>
        <w:pict w14:anchorId="38F7F554">
          <v:rect id="_x0000_s1046" style="position:absolute;left:0;text-align:left;margin-left:-91.55pt;margin-top:279.15pt;width:21pt;height:435.75pt;z-index:1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" fillcolor="#003f77" stroked="f" strokeweight="2pt">
            <v:fill color2="#0072ce" rotate="t" angle="180" colors="0 #003f77;.5 #005fad;1 #0072ce" focus="100%" type="gradient"/>
          </v:rect>
        </w:pict>
      </w:r>
    </w:p>
    <w:sectPr w:rsidR="00732CDC" w:rsidRPr="000048CB" w:rsidSect="00EC7993">
      <w:pgSz w:w="11906" w:h="16838" w:code="9"/>
      <w:pgMar w:top="142" w:right="70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5B6"/>
    <w:multiLevelType w:val="hybridMultilevel"/>
    <w:tmpl w:val="E51262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00EA"/>
    <w:multiLevelType w:val="hybridMultilevel"/>
    <w:tmpl w:val="1706C5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5426"/>
    <w:multiLevelType w:val="hybridMultilevel"/>
    <w:tmpl w:val="ED8E16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06763"/>
    <w:multiLevelType w:val="hybridMultilevel"/>
    <w:tmpl w:val="11C0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B28B2"/>
    <w:multiLevelType w:val="hybridMultilevel"/>
    <w:tmpl w:val="C854B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72F99"/>
    <w:multiLevelType w:val="hybridMultilevel"/>
    <w:tmpl w:val="6E8459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958CE"/>
    <w:multiLevelType w:val="hybridMultilevel"/>
    <w:tmpl w:val="95FEB3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335E"/>
    <w:multiLevelType w:val="hybridMultilevel"/>
    <w:tmpl w:val="974A9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B6FB7"/>
    <w:multiLevelType w:val="hybridMultilevel"/>
    <w:tmpl w:val="375668EC"/>
    <w:lvl w:ilvl="0" w:tplc="E56CE45C">
      <w:start w:val="1"/>
      <w:numFmt w:val="decimal"/>
      <w:lvlText w:val="%1."/>
      <w:lvlJc w:val="left"/>
      <w:pPr>
        <w:ind w:left="50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21CC5"/>
    <w:multiLevelType w:val="hybridMultilevel"/>
    <w:tmpl w:val="1C86B7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667B"/>
    <w:multiLevelType w:val="hybridMultilevel"/>
    <w:tmpl w:val="A81229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72E55"/>
    <w:multiLevelType w:val="hybridMultilevel"/>
    <w:tmpl w:val="22C2E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60FAA"/>
    <w:multiLevelType w:val="hybridMultilevel"/>
    <w:tmpl w:val="944A5B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41541"/>
    <w:multiLevelType w:val="hybridMultilevel"/>
    <w:tmpl w:val="2C784C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415087">
    <w:abstractNumId w:val="0"/>
  </w:num>
  <w:num w:numId="2" w16cid:durableId="1417676485">
    <w:abstractNumId w:val="5"/>
  </w:num>
  <w:num w:numId="3" w16cid:durableId="1680737336">
    <w:abstractNumId w:val="11"/>
  </w:num>
  <w:num w:numId="4" w16cid:durableId="151216943">
    <w:abstractNumId w:val="8"/>
  </w:num>
  <w:num w:numId="5" w16cid:durableId="1523326828">
    <w:abstractNumId w:val="7"/>
  </w:num>
  <w:num w:numId="6" w16cid:durableId="758645174">
    <w:abstractNumId w:val="10"/>
  </w:num>
  <w:num w:numId="7" w16cid:durableId="1440249134">
    <w:abstractNumId w:val="3"/>
  </w:num>
  <w:num w:numId="8" w16cid:durableId="1158695406">
    <w:abstractNumId w:val="2"/>
  </w:num>
  <w:num w:numId="9" w16cid:durableId="1933851581">
    <w:abstractNumId w:val="4"/>
  </w:num>
  <w:num w:numId="10" w16cid:durableId="1931698791">
    <w:abstractNumId w:val="9"/>
  </w:num>
  <w:num w:numId="11" w16cid:durableId="1558205416">
    <w:abstractNumId w:val="13"/>
  </w:num>
  <w:num w:numId="12" w16cid:durableId="791173497">
    <w:abstractNumId w:val="1"/>
  </w:num>
  <w:num w:numId="13" w16cid:durableId="1245603586">
    <w:abstractNumId w:val="6"/>
  </w:num>
  <w:num w:numId="14" w16cid:durableId="3803308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1FFD"/>
    <w:rsid w:val="0000153F"/>
    <w:rsid w:val="00001DB0"/>
    <w:rsid w:val="000048CB"/>
    <w:rsid w:val="00004E66"/>
    <w:rsid w:val="00012B03"/>
    <w:rsid w:val="00013EAB"/>
    <w:rsid w:val="00026F54"/>
    <w:rsid w:val="00030AE0"/>
    <w:rsid w:val="00043B03"/>
    <w:rsid w:val="000477A4"/>
    <w:rsid w:val="000511C7"/>
    <w:rsid w:val="00053FF4"/>
    <w:rsid w:val="000577B8"/>
    <w:rsid w:val="00077BEA"/>
    <w:rsid w:val="00081816"/>
    <w:rsid w:val="000823F8"/>
    <w:rsid w:val="00087392"/>
    <w:rsid w:val="00094D47"/>
    <w:rsid w:val="000A5BA6"/>
    <w:rsid w:val="000B1A7F"/>
    <w:rsid w:val="000B542D"/>
    <w:rsid w:val="000B78E7"/>
    <w:rsid w:val="000C58EE"/>
    <w:rsid w:val="000E6404"/>
    <w:rsid w:val="000F0A51"/>
    <w:rsid w:val="000F62D1"/>
    <w:rsid w:val="000F7C05"/>
    <w:rsid w:val="00112626"/>
    <w:rsid w:val="00116CA1"/>
    <w:rsid w:val="00117B61"/>
    <w:rsid w:val="0012323C"/>
    <w:rsid w:val="001327B5"/>
    <w:rsid w:val="0015701F"/>
    <w:rsid w:val="0016015C"/>
    <w:rsid w:val="0016137C"/>
    <w:rsid w:val="00166F98"/>
    <w:rsid w:val="00171B9A"/>
    <w:rsid w:val="00173369"/>
    <w:rsid w:val="001740B0"/>
    <w:rsid w:val="00174B34"/>
    <w:rsid w:val="0017789C"/>
    <w:rsid w:val="00185C9A"/>
    <w:rsid w:val="001A0C14"/>
    <w:rsid w:val="001C4E57"/>
    <w:rsid w:val="001D26D8"/>
    <w:rsid w:val="001F3757"/>
    <w:rsid w:val="002014DB"/>
    <w:rsid w:val="002112A7"/>
    <w:rsid w:val="00214C2C"/>
    <w:rsid w:val="00223760"/>
    <w:rsid w:val="00240068"/>
    <w:rsid w:val="00242DD1"/>
    <w:rsid w:val="00246CE3"/>
    <w:rsid w:val="00251D47"/>
    <w:rsid w:val="002659AE"/>
    <w:rsid w:val="0028010D"/>
    <w:rsid w:val="002901E5"/>
    <w:rsid w:val="00290897"/>
    <w:rsid w:val="002A4DFC"/>
    <w:rsid w:val="002A79AE"/>
    <w:rsid w:val="002B6D62"/>
    <w:rsid w:val="002C49F2"/>
    <w:rsid w:val="002D1F79"/>
    <w:rsid w:val="002D3FC9"/>
    <w:rsid w:val="002E4416"/>
    <w:rsid w:val="002F0867"/>
    <w:rsid w:val="0030299C"/>
    <w:rsid w:val="00302CC4"/>
    <w:rsid w:val="0031226A"/>
    <w:rsid w:val="00312AD1"/>
    <w:rsid w:val="00316791"/>
    <w:rsid w:val="00320412"/>
    <w:rsid w:val="00320F59"/>
    <w:rsid w:val="00340505"/>
    <w:rsid w:val="003523B5"/>
    <w:rsid w:val="00357477"/>
    <w:rsid w:val="0036170E"/>
    <w:rsid w:val="003645DA"/>
    <w:rsid w:val="0036727A"/>
    <w:rsid w:val="003702C8"/>
    <w:rsid w:val="00376D9D"/>
    <w:rsid w:val="00390D9A"/>
    <w:rsid w:val="003915C7"/>
    <w:rsid w:val="003A06D0"/>
    <w:rsid w:val="003B1EFC"/>
    <w:rsid w:val="003D1E78"/>
    <w:rsid w:val="003D3657"/>
    <w:rsid w:val="003D418E"/>
    <w:rsid w:val="003E0822"/>
    <w:rsid w:val="003F5F4E"/>
    <w:rsid w:val="0040533C"/>
    <w:rsid w:val="004069B9"/>
    <w:rsid w:val="00407EE1"/>
    <w:rsid w:val="00434EBB"/>
    <w:rsid w:val="00435545"/>
    <w:rsid w:val="004452ED"/>
    <w:rsid w:val="00453EB5"/>
    <w:rsid w:val="00461F6B"/>
    <w:rsid w:val="00467B51"/>
    <w:rsid w:val="00486A1D"/>
    <w:rsid w:val="004934CC"/>
    <w:rsid w:val="004A3174"/>
    <w:rsid w:val="004B7D2C"/>
    <w:rsid w:val="004D4B3D"/>
    <w:rsid w:val="004E2A78"/>
    <w:rsid w:val="004E2C25"/>
    <w:rsid w:val="004F478B"/>
    <w:rsid w:val="00506340"/>
    <w:rsid w:val="00517397"/>
    <w:rsid w:val="0052497B"/>
    <w:rsid w:val="0053523F"/>
    <w:rsid w:val="00537131"/>
    <w:rsid w:val="00542F2F"/>
    <w:rsid w:val="00545318"/>
    <w:rsid w:val="0056098F"/>
    <w:rsid w:val="00561BB3"/>
    <w:rsid w:val="005624C9"/>
    <w:rsid w:val="0056409B"/>
    <w:rsid w:val="005822B7"/>
    <w:rsid w:val="00592464"/>
    <w:rsid w:val="005A38FF"/>
    <w:rsid w:val="005B03FC"/>
    <w:rsid w:val="005B5B0C"/>
    <w:rsid w:val="005C126A"/>
    <w:rsid w:val="005D3CC8"/>
    <w:rsid w:val="005D5494"/>
    <w:rsid w:val="005E6B25"/>
    <w:rsid w:val="00610A2F"/>
    <w:rsid w:val="00617067"/>
    <w:rsid w:val="0061707C"/>
    <w:rsid w:val="00617154"/>
    <w:rsid w:val="00647E57"/>
    <w:rsid w:val="006809DF"/>
    <w:rsid w:val="006B6C02"/>
    <w:rsid w:val="006B78DE"/>
    <w:rsid w:val="006B7D67"/>
    <w:rsid w:val="006C0FCD"/>
    <w:rsid w:val="006D086F"/>
    <w:rsid w:val="006D7043"/>
    <w:rsid w:val="006F0369"/>
    <w:rsid w:val="00703E53"/>
    <w:rsid w:val="00704677"/>
    <w:rsid w:val="00713B97"/>
    <w:rsid w:val="00714B30"/>
    <w:rsid w:val="00717416"/>
    <w:rsid w:val="007279CE"/>
    <w:rsid w:val="00732CDC"/>
    <w:rsid w:val="007334D0"/>
    <w:rsid w:val="007449D1"/>
    <w:rsid w:val="0075143D"/>
    <w:rsid w:val="00751C6C"/>
    <w:rsid w:val="00756A8B"/>
    <w:rsid w:val="00757D66"/>
    <w:rsid w:val="007731F1"/>
    <w:rsid w:val="00774DA9"/>
    <w:rsid w:val="00784ECD"/>
    <w:rsid w:val="007974C0"/>
    <w:rsid w:val="007A09F6"/>
    <w:rsid w:val="007A35A1"/>
    <w:rsid w:val="007A4F18"/>
    <w:rsid w:val="007A6C78"/>
    <w:rsid w:val="007B533F"/>
    <w:rsid w:val="007B58DA"/>
    <w:rsid w:val="007C698A"/>
    <w:rsid w:val="008000E6"/>
    <w:rsid w:val="0082041F"/>
    <w:rsid w:val="00822608"/>
    <w:rsid w:val="008416A5"/>
    <w:rsid w:val="00850AF4"/>
    <w:rsid w:val="00851C60"/>
    <w:rsid w:val="00854A48"/>
    <w:rsid w:val="00854DFF"/>
    <w:rsid w:val="008674F0"/>
    <w:rsid w:val="00876FF5"/>
    <w:rsid w:val="00877877"/>
    <w:rsid w:val="00880793"/>
    <w:rsid w:val="00884F43"/>
    <w:rsid w:val="0088789B"/>
    <w:rsid w:val="008948C5"/>
    <w:rsid w:val="008A4501"/>
    <w:rsid w:val="008C4284"/>
    <w:rsid w:val="008C71D6"/>
    <w:rsid w:val="008D472F"/>
    <w:rsid w:val="008E1C0A"/>
    <w:rsid w:val="008F1263"/>
    <w:rsid w:val="00910AB7"/>
    <w:rsid w:val="0092769D"/>
    <w:rsid w:val="009305C3"/>
    <w:rsid w:val="00933FF8"/>
    <w:rsid w:val="0093570F"/>
    <w:rsid w:val="00935D4C"/>
    <w:rsid w:val="00937664"/>
    <w:rsid w:val="00951CA3"/>
    <w:rsid w:val="009603D2"/>
    <w:rsid w:val="00971202"/>
    <w:rsid w:val="00972B09"/>
    <w:rsid w:val="00984C18"/>
    <w:rsid w:val="009930F4"/>
    <w:rsid w:val="009B69A9"/>
    <w:rsid w:val="009C0235"/>
    <w:rsid w:val="009C064B"/>
    <w:rsid w:val="009C3A58"/>
    <w:rsid w:val="009C472A"/>
    <w:rsid w:val="009C4A90"/>
    <w:rsid w:val="009D5767"/>
    <w:rsid w:val="009E148A"/>
    <w:rsid w:val="009E64BC"/>
    <w:rsid w:val="009F48D4"/>
    <w:rsid w:val="00A01F66"/>
    <w:rsid w:val="00A1116B"/>
    <w:rsid w:val="00A15B4F"/>
    <w:rsid w:val="00A1756B"/>
    <w:rsid w:val="00A367C5"/>
    <w:rsid w:val="00A4026A"/>
    <w:rsid w:val="00A4372D"/>
    <w:rsid w:val="00A51DD8"/>
    <w:rsid w:val="00A57E51"/>
    <w:rsid w:val="00A63B71"/>
    <w:rsid w:val="00A67D6A"/>
    <w:rsid w:val="00A75D62"/>
    <w:rsid w:val="00A767C5"/>
    <w:rsid w:val="00A832AB"/>
    <w:rsid w:val="00A85162"/>
    <w:rsid w:val="00A90916"/>
    <w:rsid w:val="00AA0190"/>
    <w:rsid w:val="00AA1197"/>
    <w:rsid w:val="00AA60DC"/>
    <w:rsid w:val="00AB2634"/>
    <w:rsid w:val="00AB7636"/>
    <w:rsid w:val="00AC5AAF"/>
    <w:rsid w:val="00AD5113"/>
    <w:rsid w:val="00B04605"/>
    <w:rsid w:val="00B04928"/>
    <w:rsid w:val="00B117F0"/>
    <w:rsid w:val="00B160AE"/>
    <w:rsid w:val="00B32A3C"/>
    <w:rsid w:val="00B413DC"/>
    <w:rsid w:val="00B419FC"/>
    <w:rsid w:val="00B46AF4"/>
    <w:rsid w:val="00B47245"/>
    <w:rsid w:val="00B77C28"/>
    <w:rsid w:val="00B81C6D"/>
    <w:rsid w:val="00B95523"/>
    <w:rsid w:val="00BA1F75"/>
    <w:rsid w:val="00BA5612"/>
    <w:rsid w:val="00BB4B19"/>
    <w:rsid w:val="00BC08BB"/>
    <w:rsid w:val="00BC37A8"/>
    <w:rsid w:val="00BE0F9C"/>
    <w:rsid w:val="00BE66F9"/>
    <w:rsid w:val="00C07E1E"/>
    <w:rsid w:val="00C15F57"/>
    <w:rsid w:val="00C1600E"/>
    <w:rsid w:val="00C16905"/>
    <w:rsid w:val="00C20F1C"/>
    <w:rsid w:val="00C20F3E"/>
    <w:rsid w:val="00C21B22"/>
    <w:rsid w:val="00C36F5C"/>
    <w:rsid w:val="00C40FC0"/>
    <w:rsid w:val="00C549AB"/>
    <w:rsid w:val="00C63142"/>
    <w:rsid w:val="00C63A21"/>
    <w:rsid w:val="00C75393"/>
    <w:rsid w:val="00C7609A"/>
    <w:rsid w:val="00C76105"/>
    <w:rsid w:val="00C87760"/>
    <w:rsid w:val="00C9227B"/>
    <w:rsid w:val="00C9306F"/>
    <w:rsid w:val="00C95016"/>
    <w:rsid w:val="00CA11A5"/>
    <w:rsid w:val="00CA76A8"/>
    <w:rsid w:val="00CB1627"/>
    <w:rsid w:val="00CB6275"/>
    <w:rsid w:val="00CC70D5"/>
    <w:rsid w:val="00CD150D"/>
    <w:rsid w:val="00CD381F"/>
    <w:rsid w:val="00CD4DFB"/>
    <w:rsid w:val="00CD580E"/>
    <w:rsid w:val="00D02DF8"/>
    <w:rsid w:val="00D039B5"/>
    <w:rsid w:val="00D03AE0"/>
    <w:rsid w:val="00D11107"/>
    <w:rsid w:val="00D11E87"/>
    <w:rsid w:val="00D13E83"/>
    <w:rsid w:val="00D14355"/>
    <w:rsid w:val="00D32D84"/>
    <w:rsid w:val="00D35224"/>
    <w:rsid w:val="00D35DA9"/>
    <w:rsid w:val="00D4048B"/>
    <w:rsid w:val="00D52851"/>
    <w:rsid w:val="00D54245"/>
    <w:rsid w:val="00D565A8"/>
    <w:rsid w:val="00D57C06"/>
    <w:rsid w:val="00D807D8"/>
    <w:rsid w:val="00D83A08"/>
    <w:rsid w:val="00D85A9F"/>
    <w:rsid w:val="00DA0EB4"/>
    <w:rsid w:val="00DA4D19"/>
    <w:rsid w:val="00DA4DF2"/>
    <w:rsid w:val="00DB0BD8"/>
    <w:rsid w:val="00DD1ACD"/>
    <w:rsid w:val="00DD79DC"/>
    <w:rsid w:val="00DE27CC"/>
    <w:rsid w:val="00DE5FDF"/>
    <w:rsid w:val="00E00161"/>
    <w:rsid w:val="00E01F92"/>
    <w:rsid w:val="00E01FDD"/>
    <w:rsid w:val="00E13BEA"/>
    <w:rsid w:val="00E214C5"/>
    <w:rsid w:val="00E24AF4"/>
    <w:rsid w:val="00E2521B"/>
    <w:rsid w:val="00E361BA"/>
    <w:rsid w:val="00E41EBF"/>
    <w:rsid w:val="00E55A66"/>
    <w:rsid w:val="00E61C86"/>
    <w:rsid w:val="00E71FFD"/>
    <w:rsid w:val="00E7534F"/>
    <w:rsid w:val="00E91EAE"/>
    <w:rsid w:val="00E96B2B"/>
    <w:rsid w:val="00EA2190"/>
    <w:rsid w:val="00EA3211"/>
    <w:rsid w:val="00EB34F8"/>
    <w:rsid w:val="00EC1E6C"/>
    <w:rsid w:val="00EC7993"/>
    <w:rsid w:val="00ED571A"/>
    <w:rsid w:val="00EE0F5A"/>
    <w:rsid w:val="00EF26D6"/>
    <w:rsid w:val="00F122C8"/>
    <w:rsid w:val="00F13A72"/>
    <w:rsid w:val="00F25D42"/>
    <w:rsid w:val="00F27024"/>
    <w:rsid w:val="00F311EA"/>
    <w:rsid w:val="00F51787"/>
    <w:rsid w:val="00F55A26"/>
    <w:rsid w:val="00F9704B"/>
    <w:rsid w:val="00FB3B5A"/>
    <w:rsid w:val="00FE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4C047D08"/>
  <w15:chartTrackingRefBased/>
  <w15:docId w15:val="{EDA90923-7FA0-4F9C-B482-7A6AB290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5A"/>
    <w:pPr>
      <w:spacing w:after="200" w:line="276" w:lineRule="auto"/>
    </w:pPr>
    <w:rPr>
      <w:sz w:val="22"/>
      <w:szCs w:val="22"/>
      <w:lang w:val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013EAB"/>
    <w:pPr>
      <w:ind w:left="720"/>
      <w:contextualSpacing/>
    </w:pPr>
  </w:style>
  <w:style w:type="character" w:styleId="Hyperlink">
    <w:name w:val="Hyperlink"/>
    <w:uiPriority w:val="99"/>
    <w:unhideWhenUsed/>
    <w:rsid w:val="0012323C"/>
    <w:rPr>
      <w:color w:val="0000FF"/>
      <w:u w:val="single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77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7731F1"/>
    <w:rPr>
      <w:rFonts w:ascii="Tahoma" w:hAnsi="Tahoma" w:cs="Tahoma"/>
      <w:sz w:val="16"/>
      <w:szCs w:val="16"/>
    </w:rPr>
  </w:style>
  <w:style w:type="paragraph" w:styleId="TidakAdaSpasi">
    <w:name w:val="No Spacing"/>
    <w:uiPriority w:val="1"/>
    <w:qFormat/>
    <w:rsid w:val="00240068"/>
    <w:rPr>
      <w:sz w:val="22"/>
      <w:szCs w:val="22"/>
      <w:lang w:val="id-ID"/>
    </w:rPr>
  </w:style>
  <w:style w:type="table" w:customStyle="1" w:styleId="TableGrid1">
    <w:name w:val="Table Grid1"/>
    <w:basedOn w:val="TabelNormal"/>
    <w:next w:val="KisiTabel"/>
    <w:uiPriority w:val="39"/>
    <w:rsid w:val="00EA32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">
    <w:name w:val="Table Grid"/>
    <w:basedOn w:val="TabelNormal"/>
    <w:uiPriority w:val="59"/>
    <w:rsid w:val="00EA3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KOP%20Naskah%20dinas%20IPB-2020-Silvikultur%20(1).dot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E6D4A-B5FA-4497-8617-696CBE70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KOP Naskah dinas IPB-2020-Silvikultur (1).dot</Template>
  <TotalTime>3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694</CharactersWithSpaces>
  <SharedDoc>false</SharedDoc>
  <HLinks>
    <vt:vector size="6" baseType="variant">
      <vt:variant>
        <vt:i4>786464</vt:i4>
      </vt:variant>
      <vt:variant>
        <vt:i4>0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RHEYNESTA HANNOVER</cp:lastModifiedBy>
  <cp:revision>11</cp:revision>
  <cp:lastPrinted>2020-08-29T09:21:00Z</cp:lastPrinted>
  <dcterms:created xsi:type="dcterms:W3CDTF">2026-08-12T03:09:00Z</dcterms:created>
  <dcterms:modified xsi:type="dcterms:W3CDTF">2026-08-31T04:58:00Z</dcterms:modified>
</cp:coreProperties>
</file>