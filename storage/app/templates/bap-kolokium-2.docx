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2961" w14:textId="77777777" w:rsidR="004E2A78" w:rsidRDefault="00000000" w:rsidP="009B69A9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  <w:noProof/>
          <w:sz w:val="24"/>
          <w:szCs w:val="24"/>
          <w:lang w:eastAsia="id-ID"/>
        </w:rPr>
        <w:pict w14:anchorId="44B4AC8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7" o:spid="_x0000_s1039" type="#_x0000_t75" alt="Description: ppri662013_statuta_LOGO" style="position:absolute;margin-left:-28.7pt;margin-top:16.9pt;width:57pt;height:57pt;z-index:2;visibility:visible">
            <v:imagedata r:id="rId6" o:title="ppri662013_statuta_LOGO"/>
          </v:shape>
        </w:pict>
      </w:r>
    </w:p>
    <w:p w14:paraId="5F5D7974" w14:textId="77777777" w:rsidR="00EC7993" w:rsidRDefault="00000000" w:rsidP="00F55A26">
      <w:pPr>
        <w:spacing w:after="0" w:line="240" w:lineRule="auto"/>
        <w:ind w:left="1418" w:right="1559"/>
        <w:rPr>
          <w:rFonts w:cs="Calibri"/>
          <w:sz w:val="24"/>
          <w:szCs w:val="24"/>
          <w:lang w:eastAsia="id-ID"/>
        </w:rPr>
      </w:pPr>
      <w:r>
        <w:rPr>
          <w:rFonts w:cs="Calibri"/>
          <w:noProof/>
          <w:sz w:val="24"/>
          <w:szCs w:val="24"/>
          <w:lang w:eastAsia="id-ID"/>
        </w:rPr>
        <w:pict w14:anchorId="624B89B0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40" type="#_x0000_t202" style="position:absolute;left:0;text-align:left;margin-left:29.05pt;margin-top:1.6pt;width:314.1pt;height:66.1pt;z-index:3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" stroked="f">
            <v:textbox>
              <w:txbxContent>
                <w:p w14:paraId="4916DCF1" w14:textId="77777777" w:rsidR="006B7D67" w:rsidRPr="009C3ACB" w:rsidRDefault="006B7D67" w:rsidP="006B7D67">
                  <w:pPr>
                    <w:spacing w:after="0" w:line="240" w:lineRule="auto"/>
                    <w:rPr>
                      <w:rFonts w:ascii="Barmeno Regular" w:hAnsi="Barmeno Regular"/>
                      <w:bCs/>
                      <w:spacing w:val="4"/>
                      <w:sz w:val="20"/>
                      <w:szCs w:val="20"/>
                      <w:lang w:val="en-US"/>
                    </w:rPr>
                  </w:pPr>
                  <w:r w:rsidRPr="009C3ACB">
                    <w:rPr>
                      <w:rFonts w:ascii="Barmeno Regular" w:hAnsi="Barmeno Regular"/>
                      <w:bCs/>
                      <w:spacing w:val="4"/>
                      <w:sz w:val="20"/>
                      <w:szCs w:val="20"/>
                      <w:lang w:val="en-US"/>
                    </w:rPr>
                    <w:t>KEMENTERIAN PENDIDIKAN, KEBUDAYAAN, RISET, DAN TEKNOLOGI</w:t>
                  </w:r>
                </w:p>
                <w:p w14:paraId="0D26EB8F" w14:textId="77777777" w:rsidR="00D11E87" w:rsidRPr="00617067" w:rsidRDefault="00D11E87" w:rsidP="00D11E87">
                  <w:pPr>
                    <w:spacing w:after="0" w:line="240" w:lineRule="auto"/>
                    <w:rPr>
                      <w:rFonts w:ascii="Barmeno Regular" w:hAnsi="Barmeno Regular"/>
                      <w:b/>
                      <w:sz w:val="46"/>
                      <w:szCs w:val="46"/>
                    </w:rPr>
                  </w:pPr>
                  <w:r w:rsidRPr="00617067">
                    <w:rPr>
                      <w:rFonts w:ascii="Barmeno Regular" w:hAnsi="Barmeno Regular"/>
                      <w:b/>
                      <w:sz w:val="46"/>
                      <w:szCs w:val="46"/>
                    </w:rPr>
                    <w:t>INSTITUT PERTANIAN BOGOR</w:t>
                  </w:r>
                </w:p>
                <w:p w14:paraId="292796E8" w14:textId="77777777" w:rsidR="00D11E87" w:rsidRPr="00DE0D2D" w:rsidRDefault="00D11E87" w:rsidP="00D11E87">
                  <w:pPr>
                    <w:spacing w:after="0" w:line="240" w:lineRule="auto"/>
                    <w:rPr>
                      <w:rFonts w:ascii="Barmeno Regular" w:hAnsi="Barmeno Regular"/>
                      <w:color w:val="808080"/>
                      <w:sz w:val="28"/>
                      <w:szCs w:val="28"/>
                    </w:rPr>
                  </w:pPr>
                  <w:r w:rsidRPr="00DE0D2D">
                    <w:rPr>
                      <w:rFonts w:ascii="Barmeno Regular" w:hAnsi="Barmeno Regular"/>
                      <w:color w:val="808080"/>
                      <w:sz w:val="28"/>
                      <w:szCs w:val="28"/>
                    </w:rPr>
                    <w:t>FAKULTAS KEHUTANAN DAN LINGKUNGAN</w:t>
                  </w:r>
                </w:p>
                <w:p w14:paraId="6ED50078" w14:textId="77777777" w:rsidR="00D11E87" w:rsidRPr="00617067" w:rsidRDefault="00D11E87" w:rsidP="00D11E87">
                  <w:pPr>
                    <w:spacing w:after="0" w:line="240" w:lineRule="auto"/>
                    <w:rPr>
                      <w:rFonts w:ascii="Barmeno Regular" w:hAnsi="Barmeno Regular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rFonts w:cs="Calibri"/>
          <w:noProof/>
          <w:sz w:val="24"/>
          <w:szCs w:val="24"/>
          <w:lang w:eastAsia="id-ID"/>
        </w:rPr>
        <w:pict w14:anchorId="06EE0C31">
          <v:shape id="_x0000_s1042" type="#_x0000_t202" style="position:absolute;left:0;text-align:left;margin-left:349.3pt;margin-top:1.75pt;width:206.85pt;height:66.05pt;z-index:5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" stroked="f">
            <v:textbox>
              <w:txbxContent>
                <w:p w14:paraId="538CE2A2" w14:textId="77777777" w:rsidR="00D11E87" w:rsidRPr="00DE0D2D" w:rsidRDefault="00D11E87" w:rsidP="00D11E87">
                  <w:pPr>
                    <w:spacing w:after="0" w:line="240" w:lineRule="auto"/>
                    <w:rPr>
                      <w:rFonts w:ascii="Barmeno Regular" w:hAnsi="Barmeno Regular" w:cs="Calibri"/>
                      <w:b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b/>
                      <w:sz w:val="20"/>
                      <w:szCs w:val="16"/>
                    </w:rPr>
                    <w:t>DEPARTEMEN SILVIKULTUR</w:t>
                  </w:r>
                </w:p>
                <w:p w14:paraId="5EDF4554" w14:textId="77777777" w:rsidR="00D11E87" w:rsidRPr="00DE0D2D" w:rsidRDefault="00D11E87" w:rsidP="00D11E87">
                  <w:pPr>
                    <w:spacing w:after="0" w:line="240" w:lineRule="auto"/>
                    <w:rPr>
                      <w:rFonts w:ascii="Barmeno Regular" w:hAnsi="Barmeno Regular" w:cs="Calibri"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>Kampus IPB Dramaga, Bogor 16680</w:t>
                  </w:r>
                </w:p>
                <w:p w14:paraId="3673979C" w14:textId="77777777" w:rsidR="00D11E87" w:rsidRPr="00DE0D2D" w:rsidRDefault="00D11E87" w:rsidP="00D11E87">
                  <w:pPr>
                    <w:tabs>
                      <w:tab w:val="left" w:pos="851"/>
                    </w:tabs>
                    <w:spacing w:after="0" w:line="240" w:lineRule="auto"/>
                    <w:rPr>
                      <w:rFonts w:ascii="Barmeno Regular" w:hAnsi="Barmeno Regular" w:cs="Calibri"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>Telepon</w:t>
                  </w: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ab/>
                    <w:t>+62 251 862 6806</w:t>
                  </w:r>
                </w:p>
                <w:p w14:paraId="0B8C0B53" w14:textId="77777777" w:rsidR="00D11E87" w:rsidRPr="00DE0D2D" w:rsidRDefault="00D11E87" w:rsidP="00D11E87">
                  <w:pPr>
                    <w:tabs>
                      <w:tab w:val="left" w:pos="851"/>
                    </w:tabs>
                    <w:spacing w:after="0" w:line="240" w:lineRule="auto"/>
                    <w:rPr>
                      <w:rFonts w:ascii="Barmeno Regular" w:hAnsi="Barmeno Regular" w:cs="Calibri"/>
                      <w:sz w:val="20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>Facsimile</w:t>
                  </w:r>
                  <w:r w:rsidRPr="00DE0D2D">
                    <w:rPr>
                      <w:rFonts w:ascii="Barmeno Regular" w:hAnsi="Barmeno Regular" w:cs="Calibri"/>
                      <w:sz w:val="20"/>
                      <w:szCs w:val="16"/>
                    </w:rPr>
                    <w:tab/>
                    <w:t>+62 251 862 6886</w:t>
                  </w:r>
                </w:p>
                <w:p w14:paraId="169B25DA" w14:textId="77777777" w:rsidR="006B7D67" w:rsidRPr="009C3ACB" w:rsidRDefault="006B7D67" w:rsidP="006B7D67">
                  <w:pPr>
                    <w:tabs>
                      <w:tab w:val="left" w:pos="851"/>
                    </w:tabs>
                    <w:spacing w:after="0" w:line="240" w:lineRule="auto"/>
                    <w:rPr>
                      <w:rFonts w:ascii="Barmeno Regular" w:hAnsi="Barmeno Regular" w:cs="Calibri"/>
                      <w:color w:val="0070C0"/>
                      <w:sz w:val="16"/>
                      <w:szCs w:val="16"/>
                      <w:u w:val="single"/>
                    </w:rPr>
                  </w:pPr>
                  <w:hyperlink r:id="rId7" w:history="1">
                    <w:r w:rsidRPr="009C3ACB">
                      <w:rPr>
                        <w:rFonts w:ascii="Barmeno Regular" w:hAnsi="Barmeno Regular" w:cs="Calibri"/>
                        <w:color w:val="0070C0"/>
                        <w:sz w:val="16"/>
                        <w:szCs w:val="16"/>
                        <w:u w:val="single"/>
                      </w:rPr>
                      <w:t>silvikultur@apps.ipb.ac.id</w:t>
                    </w:r>
                  </w:hyperlink>
                  <w:r w:rsidRPr="009C3ACB">
                    <w:rPr>
                      <w:rFonts w:ascii="Barmeno Regular" w:hAnsi="Barmeno Regular" w:cs="Calibri"/>
                      <w:sz w:val="16"/>
                      <w:szCs w:val="16"/>
                    </w:rPr>
                    <w:t xml:space="preserve">  </w:t>
                  </w:r>
                  <w:r w:rsidRPr="009C3ACB">
                    <w:rPr>
                      <w:rFonts w:ascii="Barmeno Regular" w:hAnsi="Barmeno Regular" w:cs="Calibri"/>
                      <w:color w:val="0070C0"/>
                      <w:sz w:val="16"/>
                      <w:szCs w:val="16"/>
                      <w:u w:val="single"/>
                    </w:rPr>
                    <w:t>silvikultur.fahutan.ipb.ac.id</w:t>
                  </w:r>
                </w:p>
                <w:p w14:paraId="5907E699" w14:textId="77777777" w:rsidR="00D11E87" w:rsidRPr="00DE0D2D" w:rsidRDefault="00D11E87" w:rsidP="00D11E87">
                  <w:pPr>
                    <w:spacing w:after="0"/>
                    <w:rPr>
                      <w:rFonts w:ascii="Barmeno Regular" w:hAnsi="Barmeno Regular" w:cs="Calibri"/>
                      <w:sz w:val="16"/>
                      <w:szCs w:val="16"/>
                    </w:rPr>
                  </w:pPr>
                  <w:r w:rsidRPr="00DE0D2D">
                    <w:rPr>
                      <w:rFonts w:ascii="Barmeno Regular" w:hAnsi="Barmeno Regular" w:cs="Calibri"/>
                      <w:sz w:val="16"/>
                      <w:szCs w:val="16"/>
                    </w:rPr>
                    <w:t xml:space="preserve">     </w:t>
                  </w:r>
                </w:p>
              </w:txbxContent>
            </v:textbox>
          </v:shape>
        </w:pict>
      </w:r>
      <w:r>
        <w:rPr>
          <w:rFonts w:cs="Calibri"/>
          <w:noProof/>
          <w:sz w:val="24"/>
          <w:szCs w:val="24"/>
          <w:lang w:eastAsia="id-ID"/>
        </w:rPr>
        <w:pict w14:anchorId="755672D0">
          <v:line id="Straight Connector 1" o:spid="_x0000_s1041" style="position:absolute;left:0;text-align:left;z-index:4;visibility:visible" from="347.05pt,10pt" to="347.05pt,6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" strokeweight=".03pt"/>
        </w:pict>
      </w:r>
      <w:r>
        <w:rPr>
          <w:noProof/>
        </w:rPr>
        <w:pict w14:anchorId="107F8C8D">
          <v:rect id="Rectangle 6" o:spid="_x0000_s1026" style="position:absolute;left:0;text-align:left;margin-left:-91.55pt;margin-top:279.15pt;width:21pt;height:435.75pt;z-index:1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" fillcolor="#003f77" stroked="f" strokeweight="2pt">
            <v:fill color2="#0072ce" rotate="t" angle="180" colors="0 #003f77;.5 #005fad;1 #0072ce" focus="100%" type="gradient"/>
          </v:rect>
        </w:pict>
      </w:r>
    </w:p>
    <w:p w14:paraId="200943DD" w14:textId="77777777" w:rsidR="00EC7993" w:rsidRPr="00EC7993" w:rsidRDefault="00EC7993" w:rsidP="00EC7993">
      <w:pPr>
        <w:rPr>
          <w:rFonts w:cs="Calibri"/>
          <w:sz w:val="24"/>
          <w:szCs w:val="24"/>
          <w:lang w:eastAsia="id-ID"/>
        </w:rPr>
      </w:pPr>
    </w:p>
    <w:p w14:paraId="1E7D3E45" w14:textId="77777777" w:rsidR="00EC7993" w:rsidRPr="00EC7993" w:rsidRDefault="00EC7993" w:rsidP="00EC7993">
      <w:pPr>
        <w:rPr>
          <w:rFonts w:cs="Calibri"/>
          <w:sz w:val="24"/>
          <w:szCs w:val="24"/>
          <w:lang w:eastAsia="id-ID"/>
        </w:rPr>
      </w:pPr>
    </w:p>
    <w:p w14:paraId="45CA8D65" w14:textId="77777777" w:rsidR="00EC7993" w:rsidRPr="00EC7993" w:rsidRDefault="00EC7993" w:rsidP="00001DB0">
      <w:pPr>
        <w:spacing w:after="0" w:line="240" w:lineRule="auto"/>
        <w:rPr>
          <w:rFonts w:ascii="Times New Roman" w:hAnsi="Times New Roman"/>
          <w:color w:val="000000"/>
          <w:sz w:val="24"/>
        </w:rPr>
      </w:pPr>
      <w:r>
        <w:rPr>
          <w:rFonts w:cs="Calibri"/>
          <w:sz w:val="24"/>
          <w:szCs w:val="24"/>
          <w:lang w:eastAsia="id-ID"/>
        </w:rPr>
        <w:tab/>
      </w:r>
    </w:p>
    <w:p w14:paraId="069F3B9A" w14:textId="77777777" w:rsidR="00001DB0" w:rsidRPr="00EC7993" w:rsidRDefault="00EC7993" w:rsidP="003D1E78">
      <w:pPr>
        <w:tabs>
          <w:tab w:val="left" w:pos="5245"/>
        </w:tabs>
        <w:spacing w:after="0"/>
        <w:ind w:left="4253"/>
        <w:rPr>
          <w:rFonts w:ascii="Times New Roman" w:hAnsi="Times New Roman"/>
          <w:color w:val="000000"/>
          <w:sz w:val="24"/>
        </w:rPr>
      </w:pPr>
      <w:r w:rsidRPr="00EC7993">
        <w:rPr>
          <w:rFonts w:ascii="Times New Roman" w:hAnsi="Times New Roman"/>
          <w:color w:val="000000"/>
          <w:sz w:val="24"/>
        </w:rPr>
        <w:t xml:space="preserve">    </w:t>
      </w:r>
      <w:r w:rsidR="003D1E78">
        <w:rPr>
          <w:rFonts w:ascii="Times New Roman" w:hAnsi="Times New Roman"/>
          <w:color w:val="000000"/>
          <w:sz w:val="24"/>
        </w:rPr>
        <w:tab/>
      </w:r>
      <w:r w:rsidR="003D1E78">
        <w:rPr>
          <w:rFonts w:ascii="Times New Roman" w:hAnsi="Times New Roman"/>
          <w:color w:val="000000"/>
          <w:sz w:val="24"/>
        </w:rPr>
        <w:tab/>
      </w:r>
    </w:p>
    <w:p w14:paraId="25BE499B" w14:textId="77777777" w:rsidR="00AB2634" w:rsidRPr="00001DB0" w:rsidRDefault="00AB2634" w:rsidP="00AB2634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001DB0">
        <w:rPr>
          <w:rFonts w:ascii="Times New Roman" w:hAnsi="Times New Roman"/>
          <w:b/>
          <w:bCs/>
          <w:sz w:val="28"/>
          <w:szCs w:val="28"/>
        </w:rPr>
        <w:t>BERITA ACARA PELAKSANAAN</w:t>
      </w:r>
    </w:p>
    <w:p w14:paraId="101A7DCD" w14:textId="75CB55D1" w:rsidR="00AB2634" w:rsidRDefault="00376D9D" w:rsidP="003D1E78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KOLOKIUM MAHASISWA</w:t>
      </w:r>
    </w:p>
    <w:p w14:paraId="6358E7AE" w14:textId="77777777" w:rsidR="003D1E78" w:rsidRPr="003D1E78" w:rsidRDefault="003D1E78" w:rsidP="003D1E78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64BCDF9E" w14:textId="0C5C9361" w:rsidR="00AB2634" w:rsidRPr="00001DB0" w:rsidRDefault="00A57E51" w:rsidP="00AB2634">
      <w:pPr>
        <w:spacing w:after="240" w:line="360" w:lineRule="auto"/>
        <w:ind w:left="270" w:right="425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Pada hari</w:t>
      </w:r>
      <w:r w:rsidR="00B81C6D">
        <w:rPr>
          <w:rFonts w:ascii="Times New Roman" w:hAnsi="Times New Roman"/>
          <w:sz w:val="24"/>
          <w:szCs w:val="24"/>
        </w:rPr>
        <w:t xml:space="preserve"> </w:t>
      </w:r>
      <w:r w:rsidR="00376D9D">
        <w:rPr>
          <w:rFonts w:ascii="Times New Roman" w:hAnsi="Times New Roman"/>
          <w:sz w:val="24"/>
          <w:szCs w:val="24"/>
        </w:rPr>
        <w:t>${hari}</w:t>
      </w:r>
      <w:r w:rsidR="00B81C6D">
        <w:rPr>
          <w:rFonts w:ascii="Times New Roman" w:hAnsi="Times New Roman"/>
          <w:sz w:val="24"/>
          <w:szCs w:val="24"/>
        </w:rPr>
        <w:t xml:space="preserve"> </w:t>
      </w:r>
      <w:r w:rsidR="00AB2634" w:rsidRPr="00001DB0">
        <w:rPr>
          <w:rFonts w:ascii="Times New Roman" w:hAnsi="Times New Roman"/>
          <w:sz w:val="24"/>
          <w:szCs w:val="24"/>
        </w:rPr>
        <w:t>tanggal</w:t>
      </w:r>
      <w:r w:rsidR="00DB0BD8">
        <w:rPr>
          <w:rFonts w:ascii="Times New Roman" w:hAnsi="Times New Roman"/>
          <w:sz w:val="24"/>
          <w:szCs w:val="24"/>
        </w:rPr>
        <w:t>,</w:t>
      </w:r>
      <w:r w:rsidR="00302CC4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376D9D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376D9D">
        <w:rPr>
          <w:rFonts w:ascii="Times New Roman" w:hAnsi="Times New Roman"/>
          <w:sz w:val="24"/>
          <w:szCs w:val="24"/>
          <w:lang w:val="en-US"/>
        </w:rPr>
        <w:t>tanggal</w:t>
      </w:r>
      <w:proofErr w:type="spellEnd"/>
      <w:r w:rsidR="00DB0BD8">
        <w:rPr>
          <w:rFonts w:ascii="Times New Roman" w:hAnsi="Times New Roman"/>
          <w:sz w:val="24"/>
          <w:szCs w:val="24"/>
          <w:lang w:val="en-US"/>
        </w:rPr>
        <w:t>}</w:t>
      </w:r>
      <w:r w:rsidR="00526C3D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AB2634" w:rsidRPr="00001DB0">
        <w:rPr>
          <w:rFonts w:ascii="Times New Roman" w:hAnsi="Times New Roman"/>
          <w:sz w:val="24"/>
          <w:szCs w:val="24"/>
        </w:rPr>
        <w:t xml:space="preserve">telah berlangsung </w:t>
      </w:r>
      <w:r w:rsidR="00376D9D">
        <w:rPr>
          <w:rFonts w:ascii="Times New Roman" w:hAnsi="Times New Roman"/>
          <w:b/>
          <w:bCs/>
          <w:sz w:val="24"/>
          <w:szCs w:val="24"/>
        </w:rPr>
        <w:t>Kolokium</w:t>
      </w:r>
      <w:r w:rsidR="00AB2634" w:rsidRPr="00001DB0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376D9D">
        <w:rPr>
          <w:rFonts w:ascii="Times New Roman" w:hAnsi="Times New Roman"/>
          <w:b/>
          <w:bCs/>
          <w:sz w:val="24"/>
          <w:szCs w:val="24"/>
        </w:rPr>
        <w:t>Rencana Penelitian</w:t>
      </w:r>
      <w:r w:rsidR="00AB2634" w:rsidRPr="00001DB0">
        <w:rPr>
          <w:rFonts w:ascii="Times New Roman" w:hAnsi="Times New Roman"/>
          <w:sz w:val="24"/>
          <w:szCs w:val="24"/>
        </w:rPr>
        <w:t xml:space="preserve"> Semester</w:t>
      </w:r>
      <w:r w:rsidR="00756A8B">
        <w:rPr>
          <w:rFonts w:ascii="Times New Roman" w:hAnsi="Times New Roman"/>
          <w:sz w:val="24"/>
          <w:szCs w:val="24"/>
        </w:rPr>
        <w:t xml:space="preserve"> ${semester} </w:t>
      </w:r>
      <w:r w:rsidR="007B533F">
        <w:rPr>
          <w:rFonts w:ascii="Times New Roman" w:hAnsi="Times New Roman"/>
          <w:sz w:val="24"/>
          <w:szCs w:val="24"/>
        </w:rPr>
        <w:t xml:space="preserve">tahun akademik </w:t>
      </w:r>
      <w:r w:rsidR="00756A8B">
        <w:rPr>
          <w:rFonts w:ascii="Times New Roman" w:hAnsi="Times New Roman"/>
          <w:sz w:val="24"/>
          <w:szCs w:val="24"/>
        </w:rPr>
        <w:t>${</w:t>
      </w:r>
      <w:proofErr w:type="spellStart"/>
      <w:r w:rsidR="00756A8B">
        <w:rPr>
          <w:rFonts w:ascii="Times New Roman" w:hAnsi="Times New Roman"/>
          <w:sz w:val="24"/>
          <w:szCs w:val="24"/>
        </w:rPr>
        <w:t>tahun_akademik</w:t>
      </w:r>
      <w:proofErr w:type="spellEnd"/>
      <w:r w:rsidR="00756A8B">
        <w:rPr>
          <w:rFonts w:ascii="Times New Roman" w:hAnsi="Times New Roman"/>
          <w:sz w:val="24"/>
          <w:szCs w:val="24"/>
        </w:rPr>
        <w:t>}</w:t>
      </w:r>
      <w:r w:rsidR="00AB2634" w:rsidRPr="00001DB0">
        <w:rPr>
          <w:rFonts w:ascii="Times New Roman" w:hAnsi="Times New Roman"/>
          <w:sz w:val="24"/>
          <w:szCs w:val="24"/>
          <w:lang w:val="en-US"/>
        </w:rPr>
        <w:t>.</w:t>
      </w:r>
    </w:p>
    <w:p w14:paraId="3CDB8F55" w14:textId="20CE7231" w:rsidR="00AB2634" w:rsidRPr="00C20F1C" w:rsidRDefault="00C20F1C" w:rsidP="00AB2634">
      <w:pPr>
        <w:tabs>
          <w:tab w:val="left" w:pos="2790"/>
          <w:tab w:val="left" w:pos="2970"/>
          <w:tab w:val="left" w:pos="3402"/>
          <w:tab w:val="left" w:leader="dot" w:pos="8221"/>
        </w:tabs>
        <w:spacing w:after="0" w:line="360" w:lineRule="auto"/>
        <w:ind w:left="567" w:right="425" w:hanging="297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>Nama Mahasiswa</w:t>
      </w:r>
      <w:r>
        <w:rPr>
          <w:rFonts w:ascii="Times New Roman" w:hAnsi="Times New Roman"/>
          <w:sz w:val="24"/>
          <w:szCs w:val="24"/>
        </w:rPr>
        <w:tab/>
        <w:t>: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2901E5">
        <w:rPr>
          <w:rFonts w:ascii="Times New Roman" w:hAnsi="Times New Roman"/>
          <w:sz w:val="24"/>
          <w:szCs w:val="24"/>
          <w:lang w:val="en-US"/>
        </w:rPr>
        <w:t xml:space="preserve"> </w:t>
      </w:r>
      <w:r w:rsidR="00376D9D">
        <w:rPr>
          <w:rFonts w:ascii="Times New Roman" w:hAnsi="Times New Roman"/>
          <w:sz w:val="24"/>
          <w:szCs w:val="24"/>
          <w:lang w:val="en-US"/>
        </w:rPr>
        <w:t>${nama}</w:t>
      </w:r>
    </w:p>
    <w:p w14:paraId="4E168F0A" w14:textId="20A02C2A" w:rsidR="00AB2634" w:rsidRPr="00714B30" w:rsidRDefault="00302CC4" w:rsidP="00AB2634">
      <w:pPr>
        <w:tabs>
          <w:tab w:val="left" w:pos="2790"/>
          <w:tab w:val="left" w:pos="2970"/>
          <w:tab w:val="left" w:pos="3402"/>
          <w:tab w:val="left" w:leader="dot" w:pos="8221"/>
        </w:tabs>
        <w:spacing w:after="0" w:line="360" w:lineRule="auto"/>
        <w:ind w:left="567" w:right="425" w:hanging="297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</w:rPr>
        <w:t>NIM</w:t>
      </w:r>
      <w:r>
        <w:rPr>
          <w:rFonts w:ascii="Times New Roman" w:hAnsi="Times New Roman"/>
          <w:bCs/>
          <w:sz w:val="24"/>
          <w:szCs w:val="24"/>
        </w:rPr>
        <w:tab/>
        <w:t>:</w:t>
      </w:r>
      <w:r>
        <w:rPr>
          <w:rFonts w:ascii="Times New Roman" w:hAnsi="Times New Roman"/>
          <w:bCs/>
          <w:sz w:val="24"/>
          <w:szCs w:val="24"/>
        </w:rPr>
        <w:tab/>
      </w:r>
      <w:r w:rsidR="00376D9D">
        <w:rPr>
          <w:rFonts w:ascii="Times New Roman" w:hAnsi="Times New Roman"/>
          <w:sz w:val="24"/>
          <w:szCs w:val="24"/>
          <w:lang w:val="en-US"/>
        </w:rPr>
        <w:t>${nim}</w:t>
      </w:r>
    </w:p>
    <w:p w14:paraId="527A4055" w14:textId="7E05BB35" w:rsidR="00302CC4" w:rsidRPr="00302CC4" w:rsidRDefault="00AB2634" w:rsidP="00302CC4">
      <w:pPr>
        <w:tabs>
          <w:tab w:val="left" w:pos="2790"/>
          <w:tab w:val="left" w:pos="2970"/>
          <w:tab w:val="left" w:pos="3402"/>
          <w:tab w:val="left" w:leader="dot" w:pos="8221"/>
        </w:tabs>
        <w:spacing w:after="0" w:line="360" w:lineRule="auto"/>
        <w:ind w:left="2970" w:right="425" w:hanging="2700"/>
        <w:jc w:val="both"/>
        <w:rPr>
          <w:rFonts w:ascii="Times New Roman" w:hAnsi="Times New Roman"/>
          <w:sz w:val="24"/>
          <w:szCs w:val="24"/>
          <w:lang w:val="en-US"/>
        </w:rPr>
      </w:pPr>
      <w:r w:rsidRPr="00001DB0">
        <w:rPr>
          <w:rFonts w:ascii="Times New Roman" w:hAnsi="Times New Roman"/>
          <w:bCs/>
          <w:sz w:val="24"/>
          <w:szCs w:val="24"/>
        </w:rPr>
        <w:t xml:space="preserve">Judul </w:t>
      </w:r>
      <w:r w:rsidR="00376D9D">
        <w:rPr>
          <w:rFonts w:ascii="Times New Roman" w:hAnsi="Times New Roman"/>
          <w:bCs/>
          <w:sz w:val="24"/>
          <w:szCs w:val="24"/>
        </w:rPr>
        <w:t>Proposal</w:t>
      </w:r>
      <w:r w:rsidRPr="00001DB0">
        <w:rPr>
          <w:rFonts w:ascii="Times New Roman" w:hAnsi="Times New Roman"/>
          <w:bCs/>
          <w:sz w:val="24"/>
          <w:szCs w:val="24"/>
        </w:rPr>
        <w:tab/>
        <w:t>:</w:t>
      </w:r>
      <w:r w:rsidRPr="00001DB0">
        <w:rPr>
          <w:rFonts w:ascii="Times New Roman" w:hAnsi="Times New Roman"/>
          <w:bCs/>
          <w:sz w:val="24"/>
          <w:szCs w:val="24"/>
        </w:rPr>
        <w:tab/>
      </w:r>
      <w:r w:rsidR="00376D9D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376D9D">
        <w:rPr>
          <w:rFonts w:ascii="Times New Roman" w:hAnsi="Times New Roman"/>
          <w:sz w:val="24"/>
          <w:szCs w:val="24"/>
          <w:lang w:val="en-US"/>
        </w:rPr>
        <w:t>judul_proposal</w:t>
      </w:r>
      <w:proofErr w:type="spellEnd"/>
      <w:r w:rsidR="00376D9D">
        <w:rPr>
          <w:rFonts w:ascii="Times New Roman" w:hAnsi="Times New Roman"/>
          <w:sz w:val="24"/>
          <w:szCs w:val="24"/>
          <w:lang w:val="en-US"/>
        </w:rPr>
        <w:t>}</w:t>
      </w:r>
    </w:p>
    <w:p w14:paraId="3702E495" w14:textId="685B4C8C" w:rsidR="00AB2634" w:rsidRPr="00223760" w:rsidRDefault="00AB2634" w:rsidP="0052497B">
      <w:pPr>
        <w:tabs>
          <w:tab w:val="left" w:pos="2790"/>
          <w:tab w:val="left" w:pos="2970"/>
          <w:tab w:val="left" w:pos="3402"/>
          <w:tab w:val="left" w:leader="dot" w:pos="8221"/>
        </w:tabs>
        <w:spacing w:after="0" w:line="360" w:lineRule="auto"/>
        <w:ind w:left="2970" w:right="425" w:hanging="2700"/>
        <w:jc w:val="both"/>
        <w:rPr>
          <w:rFonts w:ascii="Times New Roman" w:hAnsi="Times New Roman"/>
          <w:sz w:val="24"/>
          <w:szCs w:val="24"/>
        </w:rPr>
      </w:pPr>
      <w:r w:rsidRPr="00001DB0">
        <w:rPr>
          <w:rFonts w:ascii="Times New Roman" w:hAnsi="Times New Roman"/>
          <w:bCs/>
          <w:sz w:val="24"/>
          <w:szCs w:val="24"/>
        </w:rPr>
        <w:t>Waktu</w:t>
      </w:r>
      <w:r w:rsidRPr="00001DB0">
        <w:rPr>
          <w:rFonts w:ascii="Times New Roman" w:hAnsi="Times New Roman"/>
          <w:bCs/>
          <w:sz w:val="24"/>
          <w:szCs w:val="24"/>
        </w:rPr>
        <w:tab/>
        <w:t>:</w:t>
      </w:r>
      <w:r w:rsidRPr="00001DB0">
        <w:rPr>
          <w:rFonts w:ascii="Times New Roman" w:hAnsi="Times New Roman"/>
          <w:bCs/>
          <w:sz w:val="24"/>
          <w:szCs w:val="24"/>
        </w:rPr>
        <w:tab/>
      </w:r>
      <w:r w:rsidR="00376D9D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376D9D">
        <w:rPr>
          <w:rFonts w:ascii="Times New Roman" w:hAnsi="Times New Roman"/>
          <w:sz w:val="24"/>
          <w:szCs w:val="24"/>
          <w:lang w:val="en-US"/>
        </w:rPr>
        <w:t>waktu</w:t>
      </w:r>
      <w:proofErr w:type="spellEnd"/>
      <w:r w:rsidR="00376D9D">
        <w:rPr>
          <w:rFonts w:ascii="Times New Roman" w:hAnsi="Times New Roman"/>
          <w:sz w:val="24"/>
          <w:szCs w:val="24"/>
          <w:lang w:val="en-US"/>
        </w:rPr>
        <w:t>}</w:t>
      </w:r>
    </w:p>
    <w:p w14:paraId="0507EA98" w14:textId="10D5AF3D" w:rsidR="003D1E78" w:rsidRDefault="00AB2634" w:rsidP="003D1E78">
      <w:pPr>
        <w:tabs>
          <w:tab w:val="left" w:pos="2790"/>
          <w:tab w:val="left" w:pos="2970"/>
          <w:tab w:val="left" w:pos="3402"/>
          <w:tab w:val="left" w:leader="dot" w:pos="8221"/>
        </w:tabs>
        <w:spacing w:after="240" w:line="360" w:lineRule="auto"/>
        <w:ind w:left="567" w:right="425" w:hanging="297"/>
        <w:rPr>
          <w:rFonts w:ascii="Times New Roman" w:eastAsia="Times New Roman" w:hAnsi="Times New Roman"/>
          <w:lang w:val="en-US"/>
        </w:rPr>
      </w:pPr>
      <w:r w:rsidRPr="00001DB0">
        <w:rPr>
          <w:rFonts w:ascii="Times New Roman" w:hAnsi="Times New Roman"/>
          <w:sz w:val="24"/>
          <w:szCs w:val="24"/>
        </w:rPr>
        <w:t>Tempat</w:t>
      </w:r>
      <w:r w:rsidRPr="00001DB0">
        <w:rPr>
          <w:rFonts w:ascii="Times New Roman" w:hAnsi="Times New Roman"/>
          <w:sz w:val="24"/>
          <w:szCs w:val="24"/>
        </w:rPr>
        <w:tab/>
        <w:t>:</w:t>
      </w:r>
      <w:r w:rsidRPr="00001DB0">
        <w:rPr>
          <w:rFonts w:ascii="Times New Roman" w:hAnsi="Times New Roman"/>
          <w:sz w:val="24"/>
          <w:szCs w:val="24"/>
        </w:rPr>
        <w:tab/>
      </w:r>
      <w:r w:rsidR="00376D9D">
        <w:rPr>
          <w:rFonts w:ascii="Times New Roman" w:hAnsi="Times New Roman"/>
          <w:sz w:val="24"/>
          <w:szCs w:val="24"/>
          <w:lang w:val="en-US"/>
        </w:rPr>
        <w:t>${</w:t>
      </w:r>
      <w:proofErr w:type="spellStart"/>
      <w:r w:rsidR="00376D9D">
        <w:rPr>
          <w:rFonts w:ascii="Times New Roman" w:hAnsi="Times New Roman"/>
          <w:sz w:val="24"/>
          <w:szCs w:val="24"/>
          <w:lang w:val="en-US"/>
        </w:rPr>
        <w:t>tempat</w:t>
      </w:r>
      <w:proofErr w:type="spellEnd"/>
      <w:r w:rsidR="00376D9D">
        <w:rPr>
          <w:rFonts w:ascii="Times New Roman" w:hAnsi="Times New Roman"/>
          <w:sz w:val="24"/>
          <w:szCs w:val="24"/>
          <w:lang w:val="en-US"/>
        </w:rPr>
        <w:t>}</w:t>
      </w:r>
    </w:p>
    <w:p w14:paraId="1BBF811E" w14:textId="77777777" w:rsidR="003D1E78" w:rsidRPr="003D1E78" w:rsidRDefault="00000000" w:rsidP="003D1E78">
      <w:pPr>
        <w:tabs>
          <w:tab w:val="left" w:pos="2790"/>
          <w:tab w:val="left" w:pos="2970"/>
          <w:tab w:val="left" w:pos="3402"/>
          <w:tab w:val="left" w:leader="dot" w:pos="8221"/>
        </w:tabs>
        <w:spacing w:after="240" w:line="240" w:lineRule="auto"/>
        <w:ind w:left="576" w:right="432" w:hanging="302"/>
        <w:rPr>
          <w:rFonts w:ascii="Times New Roman" w:eastAsia="Times New Roman" w:hAnsi="Times New Roman"/>
          <w:lang w:val="en-US"/>
        </w:rPr>
      </w:pPr>
      <w:r>
        <w:rPr>
          <w:rFonts w:ascii="Times New Roman" w:hAnsi="Times New Roman"/>
          <w:noProof/>
          <w:color w:val="000000"/>
          <w:lang w:val="en-US"/>
        </w:rPr>
        <w:pict w14:anchorId="083FC1C9">
          <v:shape id="Picture 5" o:spid="_x0000_s1059" type="#_x0000_t75" style="position:absolute;left:0;text-align:left;margin-left:-36.2pt;margin-top:26.85pt;width:36pt;height:401.25pt;z-index:8;visibility:visible">
            <v:imagedata r:id="rId8" o:title="" croptop="36095f" cropleft="1086f" cropright="61123f"/>
          </v:shape>
        </w:pict>
      </w:r>
    </w:p>
    <w:p w14:paraId="1CC922B5" w14:textId="77777777" w:rsidR="00AB2634" w:rsidRPr="00001DB0" w:rsidRDefault="00AB2634" w:rsidP="00AB2634">
      <w:pPr>
        <w:tabs>
          <w:tab w:val="left" w:leader="dot" w:pos="8222"/>
        </w:tabs>
        <w:spacing w:after="120"/>
        <w:ind w:left="567" w:right="425" w:hanging="297"/>
        <w:rPr>
          <w:rFonts w:ascii="Times New Roman" w:hAnsi="Times New Roman"/>
          <w:sz w:val="24"/>
          <w:szCs w:val="24"/>
        </w:rPr>
      </w:pPr>
      <w:r w:rsidRPr="00001DB0">
        <w:rPr>
          <w:rFonts w:ascii="Times New Roman" w:hAnsi="Times New Roman"/>
          <w:sz w:val="24"/>
          <w:szCs w:val="24"/>
        </w:rPr>
        <w:t>Keputusan: Mendapatkan nilai akhir …………. dengan huruf mutu …</w:t>
      </w:r>
      <w:r w:rsidR="00185C9A" w:rsidRPr="00D942D4">
        <w:rPr>
          <w:rFonts w:ascii="Times New Roman" w:hAnsi="Times New Roman"/>
          <w:bCs/>
          <w:sz w:val="24"/>
          <w:szCs w:val="24"/>
          <w:lang w:val="en-US"/>
        </w:rPr>
        <w:t>…</w:t>
      </w:r>
      <w:r w:rsidRPr="00001DB0">
        <w:rPr>
          <w:rFonts w:ascii="Times New Roman" w:hAnsi="Times New Roman"/>
          <w:sz w:val="24"/>
          <w:szCs w:val="24"/>
        </w:rPr>
        <w:t>…….. .</w:t>
      </w:r>
    </w:p>
    <w:p w14:paraId="6B45462E" w14:textId="77777777" w:rsidR="00AB2634" w:rsidRPr="00001DB0" w:rsidRDefault="00AB2634" w:rsidP="00AB2634">
      <w:pPr>
        <w:ind w:right="425" w:hanging="297"/>
        <w:rPr>
          <w:rFonts w:ascii="Times New Roman" w:hAnsi="Times New Roman"/>
          <w:sz w:val="24"/>
          <w:szCs w:val="24"/>
        </w:rPr>
      </w:pPr>
    </w:p>
    <w:p w14:paraId="5BA2370A" w14:textId="07CE9630" w:rsidR="00AB2634" w:rsidRPr="00001DB0" w:rsidRDefault="00AB2634" w:rsidP="00CD4DFB">
      <w:pPr>
        <w:tabs>
          <w:tab w:val="left" w:pos="4050"/>
          <w:tab w:val="left" w:pos="4410"/>
          <w:tab w:val="left" w:pos="4770"/>
          <w:tab w:val="left" w:pos="6390"/>
        </w:tabs>
        <w:ind w:left="567" w:right="425" w:hanging="297"/>
        <w:rPr>
          <w:rFonts w:ascii="Times New Roman" w:hAnsi="Times New Roman"/>
          <w:sz w:val="24"/>
          <w:szCs w:val="24"/>
        </w:rPr>
      </w:pPr>
      <w:r w:rsidRPr="00001DB0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 xml:space="preserve">      </w:t>
      </w:r>
      <w:r w:rsidR="003A06D0">
        <w:rPr>
          <w:rFonts w:ascii="Times New Roman" w:hAnsi="Times New Roman"/>
          <w:sz w:val="24"/>
          <w:szCs w:val="24"/>
          <w:lang w:val="en-US"/>
        </w:rPr>
        <w:tab/>
      </w:r>
      <w:r w:rsidR="00CD4DFB">
        <w:rPr>
          <w:rFonts w:ascii="Times New Roman" w:hAnsi="Times New Roman"/>
          <w:sz w:val="24"/>
          <w:szCs w:val="24"/>
          <w:lang w:val="en-US"/>
        </w:rPr>
        <w:tab/>
      </w:r>
      <w:r w:rsidRPr="00001DB0">
        <w:rPr>
          <w:rFonts w:ascii="Times New Roman" w:hAnsi="Times New Roman"/>
          <w:sz w:val="24"/>
          <w:szCs w:val="24"/>
        </w:rPr>
        <w:t>Bogor,</w:t>
      </w:r>
      <w:r w:rsidR="00DB0BD8">
        <w:rPr>
          <w:rFonts w:ascii="Times New Roman" w:hAnsi="Times New Roman"/>
          <w:sz w:val="24"/>
          <w:szCs w:val="24"/>
        </w:rPr>
        <w:t xml:space="preserve"> ${tanggal}</w:t>
      </w:r>
    </w:p>
    <w:p w14:paraId="79265CDC" w14:textId="77777777" w:rsidR="00AB2634" w:rsidRPr="00001DB0" w:rsidRDefault="00AB2634" w:rsidP="002A79AE">
      <w:pPr>
        <w:tabs>
          <w:tab w:val="left" w:pos="4050"/>
          <w:tab w:val="left" w:pos="4410"/>
          <w:tab w:val="left" w:pos="5040"/>
        </w:tabs>
        <w:ind w:left="567" w:right="425" w:hanging="297"/>
        <w:rPr>
          <w:rFonts w:ascii="Times New Roman" w:hAnsi="Times New Roman"/>
          <w:sz w:val="24"/>
          <w:szCs w:val="24"/>
        </w:rPr>
      </w:pPr>
    </w:p>
    <w:p w14:paraId="4FC56925" w14:textId="4ADD5164" w:rsidR="00AB2634" w:rsidRPr="00001DB0" w:rsidRDefault="00AB2634" w:rsidP="00376D9D">
      <w:pPr>
        <w:tabs>
          <w:tab w:val="left" w:pos="4050"/>
          <w:tab w:val="left" w:pos="4410"/>
          <w:tab w:val="left" w:pos="4860"/>
          <w:tab w:val="left" w:pos="5130"/>
          <w:tab w:val="left" w:pos="6030"/>
          <w:tab w:val="left" w:pos="6390"/>
        </w:tabs>
        <w:ind w:left="567" w:right="425" w:hanging="297"/>
        <w:jc w:val="both"/>
        <w:rPr>
          <w:rFonts w:ascii="Times New Roman" w:hAnsi="Times New Roman"/>
          <w:sz w:val="24"/>
          <w:szCs w:val="24"/>
        </w:rPr>
      </w:pPr>
      <w:r w:rsidRPr="00001DB0">
        <w:rPr>
          <w:rFonts w:ascii="Times New Roman" w:hAnsi="Times New Roman"/>
          <w:sz w:val="24"/>
          <w:szCs w:val="24"/>
        </w:rPr>
        <w:t>Pembimbing Utama,</w:t>
      </w:r>
      <w:r w:rsidRPr="00001DB0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3A06D0">
        <w:rPr>
          <w:rFonts w:ascii="Times New Roman" w:hAnsi="Times New Roman"/>
          <w:sz w:val="24"/>
          <w:szCs w:val="24"/>
        </w:rPr>
        <w:tab/>
      </w:r>
      <w:r w:rsidR="00D83A08">
        <w:rPr>
          <w:rFonts w:ascii="Times New Roman" w:hAnsi="Times New Roman"/>
          <w:sz w:val="24"/>
          <w:szCs w:val="24"/>
        </w:rPr>
        <w:tab/>
      </w:r>
      <w:r w:rsidR="00B81C6D">
        <w:rPr>
          <w:rFonts w:ascii="Times New Roman" w:hAnsi="Times New Roman"/>
          <w:sz w:val="24"/>
          <w:szCs w:val="24"/>
        </w:rPr>
        <w:tab/>
      </w:r>
      <w:r w:rsidR="00B81C6D">
        <w:rPr>
          <w:rFonts w:ascii="Times New Roman" w:hAnsi="Times New Roman"/>
          <w:sz w:val="24"/>
          <w:szCs w:val="24"/>
        </w:rPr>
        <w:tab/>
      </w:r>
      <w:r w:rsidR="00D565A8" w:rsidRPr="00D565A8">
        <w:rPr>
          <w:rFonts w:ascii="Times New Roman" w:hAnsi="Times New Roman"/>
          <w:bCs/>
          <w:sz w:val="24"/>
          <w:szCs w:val="24"/>
          <w:lang w:val="en-US"/>
        </w:rPr>
        <w:t xml:space="preserve">Moderator </w:t>
      </w:r>
      <w:proofErr w:type="spellStart"/>
      <w:r w:rsidR="00CD4DFB">
        <w:rPr>
          <w:rFonts w:ascii="Times New Roman" w:hAnsi="Times New Roman"/>
          <w:bCs/>
          <w:sz w:val="24"/>
          <w:szCs w:val="24"/>
          <w:lang w:val="en-US"/>
        </w:rPr>
        <w:t>Kolokium</w:t>
      </w:r>
      <w:proofErr w:type="spellEnd"/>
      <w:r w:rsidR="00D565A8" w:rsidRPr="00D565A8">
        <w:rPr>
          <w:rFonts w:ascii="Times New Roman" w:hAnsi="Times New Roman"/>
          <w:bCs/>
          <w:sz w:val="24"/>
          <w:szCs w:val="24"/>
          <w:lang w:val="en-US"/>
        </w:rPr>
        <w:t>,</w:t>
      </w:r>
    </w:p>
    <w:p w14:paraId="635F88C8" w14:textId="77777777" w:rsidR="00AB2634" w:rsidRDefault="00AB2634" w:rsidP="00EC1E6C">
      <w:pPr>
        <w:tabs>
          <w:tab w:val="left" w:pos="4050"/>
          <w:tab w:val="left" w:pos="4410"/>
          <w:tab w:val="left" w:pos="4860"/>
          <w:tab w:val="left" w:pos="5130"/>
          <w:tab w:val="left" w:pos="6030"/>
        </w:tabs>
        <w:ind w:left="567" w:right="425" w:hanging="297"/>
        <w:jc w:val="both"/>
        <w:rPr>
          <w:rFonts w:ascii="Times New Roman" w:hAnsi="Times New Roman"/>
          <w:sz w:val="24"/>
          <w:szCs w:val="24"/>
        </w:rPr>
      </w:pPr>
    </w:p>
    <w:p w14:paraId="15C27639" w14:textId="603E3548" w:rsidR="00376D9D" w:rsidRDefault="008416A5" w:rsidP="00B81C6D">
      <w:pPr>
        <w:tabs>
          <w:tab w:val="left" w:pos="4050"/>
          <w:tab w:val="left" w:pos="4410"/>
          <w:tab w:val="left" w:pos="4860"/>
          <w:tab w:val="left" w:pos="5130"/>
          <w:tab w:val="left" w:pos="6030"/>
        </w:tabs>
        <w:spacing w:after="0" w:line="240" w:lineRule="auto"/>
        <w:ind w:right="425"/>
        <w:rPr>
          <w:rFonts w:ascii="Times New Roman" w:hAnsi="Times New Roman"/>
          <w:b/>
          <w:spacing w:val="-6"/>
          <w:sz w:val="24"/>
          <w:szCs w:val="24"/>
          <w:lang w:val="en-US"/>
        </w:rPr>
      </w:pPr>
      <w:bookmarkStart w:id="0" w:name="_Hlk80201423"/>
      <w:r>
        <w:rPr>
          <w:rFonts w:ascii="Times New Roman" w:hAnsi="Times New Roman"/>
          <w:b/>
          <w:spacing w:val="-6"/>
          <w:sz w:val="24"/>
          <w:szCs w:val="24"/>
          <w:lang w:val="en-US"/>
        </w:rPr>
        <w:t xml:space="preserve"> </w:t>
      </w:r>
      <w:bookmarkEnd w:id="0"/>
      <w:r w:rsidR="00251D47">
        <w:rPr>
          <w:rFonts w:ascii="Times New Roman" w:hAnsi="Times New Roman"/>
          <w:b/>
          <w:spacing w:val="-6"/>
          <w:sz w:val="24"/>
          <w:szCs w:val="24"/>
          <w:lang w:val="en-US"/>
        </w:rPr>
        <w:t xml:space="preserve"> </w:t>
      </w:r>
      <w:r w:rsidR="0052497B">
        <w:rPr>
          <w:rFonts w:ascii="Times New Roman" w:hAnsi="Times New Roman"/>
          <w:b/>
          <w:spacing w:val="-6"/>
          <w:sz w:val="24"/>
          <w:szCs w:val="24"/>
          <w:lang w:val="en-US"/>
        </w:rPr>
        <w:t xml:space="preserve">      </w:t>
      </w:r>
      <w:r w:rsidR="00D565A8">
        <w:rPr>
          <w:rFonts w:ascii="Times New Roman" w:hAnsi="Times New Roman"/>
          <w:b/>
          <w:spacing w:val="-6"/>
          <w:sz w:val="24"/>
          <w:szCs w:val="24"/>
          <w:lang w:val="en-US"/>
        </w:rPr>
        <w:t xml:space="preserve">    </w:t>
      </w:r>
      <w:r w:rsidR="00AD5113">
        <w:rPr>
          <w:rFonts w:ascii="Times New Roman" w:hAnsi="Times New Roman"/>
          <w:b/>
          <w:spacing w:val="-6"/>
          <w:sz w:val="24"/>
          <w:szCs w:val="24"/>
          <w:lang w:val="en-US"/>
        </w:rPr>
        <w:t xml:space="preserve">    </w:t>
      </w:r>
      <w:r w:rsidR="00461F6B">
        <w:rPr>
          <w:rFonts w:ascii="Times New Roman" w:hAnsi="Times New Roman"/>
          <w:b/>
          <w:spacing w:val="-6"/>
          <w:sz w:val="24"/>
          <w:szCs w:val="24"/>
          <w:lang w:val="en-US"/>
        </w:rPr>
        <w:t xml:space="preserve"> </w:t>
      </w:r>
      <w:r w:rsidR="00302CC4">
        <w:rPr>
          <w:rFonts w:ascii="Times New Roman" w:hAnsi="Times New Roman"/>
          <w:b/>
          <w:spacing w:val="-6"/>
          <w:sz w:val="24"/>
          <w:szCs w:val="24"/>
          <w:lang w:val="en-US"/>
        </w:rPr>
        <w:t xml:space="preserve">       </w:t>
      </w:r>
    </w:p>
    <w:p w14:paraId="630F406A" w14:textId="69E5C66B" w:rsidR="00251D47" w:rsidRPr="00376D9D" w:rsidRDefault="00376D9D" w:rsidP="00376D9D">
      <w:pPr>
        <w:tabs>
          <w:tab w:val="left" w:pos="4050"/>
          <w:tab w:val="left" w:pos="4410"/>
          <w:tab w:val="left" w:pos="4860"/>
          <w:tab w:val="left" w:pos="5130"/>
          <w:tab w:val="left" w:pos="6030"/>
          <w:tab w:val="left" w:pos="6390"/>
        </w:tabs>
        <w:spacing w:after="0" w:line="240" w:lineRule="auto"/>
        <w:ind w:right="425"/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spacing w:val="-6"/>
          <w:sz w:val="24"/>
          <w:szCs w:val="24"/>
          <w:lang w:val="en-US"/>
        </w:rPr>
        <w:t xml:space="preserve">    </w:t>
      </w:r>
      <w:r w:rsidRPr="00376D9D">
        <w:rPr>
          <w:rFonts w:ascii="Times New Roman" w:hAnsi="Times New Roman"/>
          <w:b/>
          <w:bCs/>
          <w:spacing w:val="-6"/>
          <w:sz w:val="24"/>
          <w:szCs w:val="24"/>
          <w:lang w:val="en-US"/>
        </w:rPr>
        <w:t xml:space="preserve"> </w:t>
      </w:r>
      <w:r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${</w:t>
      </w:r>
      <w:proofErr w:type="spellStart"/>
      <w:r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nama_pembimbing_utama</w:t>
      </w:r>
      <w:proofErr w:type="spellEnd"/>
      <w:r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}</w:t>
      </w:r>
      <w:r w:rsidR="00B81C6D" w:rsidRPr="00376D9D">
        <w:rPr>
          <w:rFonts w:ascii="Times New Roman" w:hAnsi="Times New Roman"/>
          <w:b/>
          <w:bCs/>
          <w:spacing w:val="-6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spacing w:val="-6"/>
          <w:sz w:val="24"/>
          <w:szCs w:val="24"/>
          <w:lang w:val="en-US"/>
        </w:rPr>
        <w:t xml:space="preserve">                             </w:t>
      </w:r>
      <w:r>
        <w:rPr>
          <w:rFonts w:ascii="Times New Roman" w:hAnsi="Times New Roman"/>
          <w:b/>
          <w:bCs/>
          <w:spacing w:val="-6"/>
          <w:sz w:val="24"/>
          <w:szCs w:val="24"/>
          <w:lang w:val="en-US"/>
        </w:rPr>
        <w:tab/>
      </w:r>
      <w:r>
        <w:rPr>
          <w:rFonts w:ascii="Times New Roman" w:hAnsi="Times New Roman"/>
          <w:b/>
          <w:bCs/>
          <w:spacing w:val="-6"/>
          <w:sz w:val="24"/>
          <w:szCs w:val="24"/>
          <w:lang w:val="en-US"/>
        </w:rPr>
        <w:tab/>
      </w:r>
      <w:r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${moderator}</w:t>
      </w:r>
    </w:p>
    <w:p w14:paraId="5B270197" w14:textId="77D08ED9" w:rsidR="003D1E78" w:rsidRPr="00F25D42" w:rsidRDefault="009E64BC" w:rsidP="00376D9D">
      <w:pPr>
        <w:tabs>
          <w:tab w:val="left" w:pos="3240"/>
          <w:tab w:val="left" w:pos="4050"/>
          <w:tab w:val="left" w:pos="4410"/>
          <w:tab w:val="left" w:pos="4860"/>
          <w:tab w:val="left" w:pos="5130"/>
          <w:tab w:val="left" w:pos="6390"/>
        </w:tabs>
        <w:spacing w:after="0" w:line="240" w:lineRule="auto"/>
        <w:ind w:left="567" w:right="425" w:hanging="297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b/>
          <w:bCs/>
          <w:sz w:val="24"/>
          <w:szCs w:val="24"/>
        </w:rPr>
        <w:t>NIP</w:t>
      </w:r>
      <w:r w:rsidR="00B81C6D">
        <w:rPr>
          <w:rFonts w:ascii="Times New Roman" w:hAnsi="Times New Roman"/>
          <w:b/>
          <w:bCs/>
          <w:sz w:val="24"/>
          <w:szCs w:val="24"/>
        </w:rPr>
        <w:t>.</w:t>
      </w:r>
      <w:r w:rsidR="00756A8B">
        <w:rPr>
          <w:rFonts w:ascii="Times New Roman" w:hAnsi="Times New Roman"/>
          <w:b/>
          <w:bCs/>
          <w:sz w:val="24"/>
          <w:szCs w:val="24"/>
        </w:rPr>
        <w:t xml:space="preserve"> </w:t>
      </w:r>
      <w:r w:rsidR="00756A8B"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${</w:t>
      </w:r>
      <w:proofErr w:type="spellStart"/>
      <w:r w:rsidR="00756A8B">
        <w:rPr>
          <w:rFonts w:ascii="Times New Roman" w:hAnsi="Times New Roman"/>
          <w:b/>
          <w:bCs/>
          <w:sz w:val="24"/>
          <w:szCs w:val="24"/>
          <w:lang w:val="en-US" w:eastAsia="id-ID"/>
        </w:rPr>
        <w:t>nip_pembimbing_utama</w:t>
      </w:r>
      <w:proofErr w:type="spellEnd"/>
      <w:r w:rsidR="00756A8B"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}</w:t>
      </w:r>
      <w:r w:rsidR="007B533F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="003D1E78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="003D1E78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="003D1E78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="007B533F">
        <w:rPr>
          <w:rFonts w:ascii="Times New Roman" w:hAnsi="Times New Roman"/>
          <w:b/>
          <w:bCs/>
          <w:sz w:val="24"/>
          <w:szCs w:val="24"/>
          <w:lang w:val="en-US"/>
        </w:rPr>
        <w:t xml:space="preserve">    </w:t>
      </w:r>
      <w:r w:rsidR="00910AB7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="00B81C6D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="003D1E78">
        <w:rPr>
          <w:rFonts w:ascii="Times New Roman" w:hAnsi="Times New Roman"/>
          <w:b/>
          <w:bCs/>
          <w:sz w:val="24"/>
          <w:szCs w:val="24"/>
          <w:lang w:val="en-US"/>
        </w:rPr>
        <w:t>NIP.</w:t>
      </w:r>
      <w:r w:rsidR="00756A8B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="00756A8B"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${</w:t>
      </w:r>
      <w:proofErr w:type="spellStart"/>
      <w:r w:rsidR="00756A8B">
        <w:rPr>
          <w:rFonts w:ascii="Times New Roman" w:hAnsi="Times New Roman"/>
          <w:b/>
          <w:bCs/>
          <w:sz w:val="24"/>
          <w:szCs w:val="24"/>
          <w:lang w:val="en-US" w:eastAsia="id-ID"/>
        </w:rPr>
        <w:t>nip_moderator</w:t>
      </w:r>
      <w:proofErr w:type="spellEnd"/>
      <w:r w:rsidR="00756A8B"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}</w:t>
      </w:r>
    </w:p>
    <w:p w14:paraId="0274EAF5" w14:textId="77777777" w:rsidR="00AB2634" w:rsidRPr="00F25D42" w:rsidRDefault="00AB2634" w:rsidP="003D1E78">
      <w:pPr>
        <w:tabs>
          <w:tab w:val="left" w:pos="4050"/>
          <w:tab w:val="left" w:pos="4410"/>
          <w:tab w:val="left" w:pos="4860"/>
          <w:tab w:val="left" w:pos="5130"/>
          <w:tab w:val="left" w:pos="6030"/>
        </w:tabs>
        <w:spacing w:after="0" w:line="240" w:lineRule="auto"/>
        <w:ind w:right="425"/>
        <w:rPr>
          <w:rFonts w:ascii="Times New Roman" w:hAnsi="Times New Roman"/>
          <w:b/>
          <w:bCs/>
          <w:sz w:val="24"/>
          <w:szCs w:val="24"/>
          <w:lang w:val="en-US"/>
        </w:rPr>
      </w:pPr>
      <w:bookmarkStart w:id="1" w:name="_Hlk80201442"/>
    </w:p>
    <w:bookmarkEnd w:id="1"/>
    <w:p w14:paraId="5A665819" w14:textId="77777777" w:rsidR="00AB2634" w:rsidRPr="00001DB0" w:rsidRDefault="00AB2634" w:rsidP="002A79AE">
      <w:pPr>
        <w:tabs>
          <w:tab w:val="left" w:pos="4050"/>
          <w:tab w:val="left" w:pos="4410"/>
          <w:tab w:val="left" w:pos="5040"/>
          <w:tab w:val="left" w:pos="6030"/>
        </w:tabs>
        <w:ind w:right="425" w:hanging="297"/>
        <w:jc w:val="both"/>
        <w:rPr>
          <w:rFonts w:ascii="Times New Roman" w:hAnsi="Times New Roman"/>
          <w:bCs/>
          <w:sz w:val="24"/>
          <w:szCs w:val="24"/>
        </w:rPr>
      </w:pPr>
    </w:p>
    <w:p w14:paraId="234E9F89" w14:textId="02F2B0CC" w:rsidR="00AB2634" w:rsidRPr="009C064B" w:rsidRDefault="00AB2634" w:rsidP="00376D9D">
      <w:pPr>
        <w:tabs>
          <w:tab w:val="left" w:pos="4050"/>
          <w:tab w:val="left" w:pos="4410"/>
          <w:tab w:val="left" w:pos="4680"/>
          <w:tab w:val="left" w:pos="5670"/>
          <w:tab w:val="left" w:pos="6030"/>
          <w:tab w:val="left" w:pos="6390"/>
        </w:tabs>
        <w:spacing w:after="0" w:line="240" w:lineRule="auto"/>
        <w:ind w:left="567" w:right="425" w:hanging="297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</w:rPr>
        <w:tab/>
      </w:r>
      <w:r>
        <w:rPr>
          <w:rFonts w:ascii="Times New Roman" w:hAnsi="Times New Roman"/>
          <w:bCs/>
          <w:sz w:val="24"/>
          <w:szCs w:val="24"/>
        </w:rPr>
        <w:tab/>
      </w:r>
      <w:r w:rsidR="00D565A8">
        <w:rPr>
          <w:rFonts w:ascii="Times New Roman" w:hAnsi="Times New Roman"/>
          <w:bCs/>
          <w:sz w:val="24"/>
          <w:szCs w:val="24"/>
          <w:lang w:val="en-US"/>
        </w:rPr>
        <w:t xml:space="preserve">    </w:t>
      </w:r>
      <w:r w:rsidR="00B81C6D">
        <w:rPr>
          <w:rFonts w:ascii="Times New Roman" w:hAnsi="Times New Roman"/>
          <w:bCs/>
          <w:sz w:val="24"/>
          <w:szCs w:val="24"/>
          <w:lang w:val="en-US"/>
        </w:rPr>
        <w:tab/>
      </w:r>
      <w:r w:rsidR="00B81C6D">
        <w:rPr>
          <w:rFonts w:ascii="Times New Roman" w:hAnsi="Times New Roman"/>
          <w:bCs/>
          <w:sz w:val="24"/>
          <w:szCs w:val="24"/>
          <w:lang w:val="en-US"/>
        </w:rPr>
        <w:tab/>
      </w:r>
      <w:r w:rsidR="00B81C6D">
        <w:rPr>
          <w:rFonts w:ascii="Times New Roman" w:hAnsi="Times New Roman"/>
          <w:bCs/>
          <w:sz w:val="24"/>
          <w:szCs w:val="24"/>
          <w:lang w:val="en-US"/>
        </w:rPr>
        <w:tab/>
      </w:r>
      <w:r w:rsidR="00B81C6D">
        <w:rPr>
          <w:rFonts w:ascii="Times New Roman" w:hAnsi="Times New Roman"/>
          <w:bCs/>
          <w:sz w:val="24"/>
          <w:szCs w:val="24"/>
          <w:lang w:val="en-US"/>
        </w:rPr>
        <w:tab/>
      </w:r>
      <w:r w:rsidR="00B81C6D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r>
        <w:rPr>
          <w:rFonts w:ascii="Times New Roman" w:hAnsi="Times New Roman"/>
          <w:bCs/>
          <w:sz w:val="24"/>
          <w:szCs w:val="24"/>
          <w:lang w:val="en-US"/>
        </w:rPr>
        <w:t>Mengesahkan</w:t>
      </w:r>
      <w:proofErr w:type="spellEnd"/>
      <w:r>
        <w:rPr>
          <w:rFonts w:ascii="Times New Roman" w:hAnsi="Times New Roman"/>
          <w:bCs/>
          <w:sz w:val="24"/>
          <w:szCs w:val="24"/>
          <w:lang w:val="en-US"/>
        </w:rPr>
        <w:t>,</w:t>
      </w:r>
    </w:p>
    <w:p w14:paraId="1A4B1D31" w14:textId="66704601" w:rsidR="00AB2634" w:rsidRPr="009C064B" w:rsidRDefault="00B81C6D" w:rsidP="00376D9D">
      <w:pPr>
        <w:tabs>
          <w:tab w:val="left" w:pos="4050"/>
          <w:tab w:val="left" w:pos="4410"/>
          <w:tab w:val="left" w:pos="4680"/>
          <w:tab w:val="left" w:pos="5040"/>
          <w:tab w:val="left" w:pos="5670"/>
          <w:tab w:val="left" w:pos="6030"/>
          <w:tab w:val="left" w:pos="6390"/>
        </w:tabs>
        <w:ind w:left="567" w:right="425" w:hanging="297"/>
        <w:rPr>
          <w:rFonts w:ascii="Times New Roman" w:hAnsi="Times New Roman"/>
          <w:bCs/>
          <w:sz w:val="24"/>
          <w:szCs w:val="24"/>
          <w:lang w:val="en-US"/>
        </w:rPr>
      </w:pPr>
      <w:r w:rsidRPr="00001DB0">
        <w:rPr>
          <w:rFonts w:ascii="Times New Roman" w:hAnsi="Times New Roman"/>
          <w:sz w:val="24"/>
          <w:szCs w:val="24"/>
        </w:rPr>
        <w:t xml:space="preserve">Pembimbing </w:t>
      </w:r>
      <w:r>
        <w:rPr>
          <w:rFonts w:ascii="Times New Roman" w:hAnsi="Times New Roman"/>
          <w:sz w:val="24"/>
          <w:szCs w:val="24"/>
        </w:rPr>
        <w:t>Anggota</w:t>
      </w:r>
      <w:r w:rsidR="00AB2634">
        <w:rPr>
          <w:rFonts w:ascii="Times New Roman" w:hAnsi="Times New Roman"/>
          <w:bCs/>
          <w:sz w:val="24"/>
          <w:szCs w:val="24"/>
        </w:rPr>
        <w:tab/>
      </w:r>
      <w:r w:rsidR="008000E6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Cs/>
          <w:sz w:val="24"/>
          <w:szCs w:val="24"/>
          <w:lang w:val="en-US"/>
        </w:rPr>
        <w:tab/>
      </w:r>
      <w:r>
        <w:rPr>
          <w:rFonts w:ascii="Times New Roman" w:hAnsi="Times New Roman"/>
          <w:bCs/>
          <w:sz w:val="24"/>
          <w:szCs w:val="24"/>
          <w:lang w:val="en-US"/>
        </w:rPr>
        <w:tab/>
      </w:r>
      <w:r>
        <w:rPr>
          <w:rFonts w:ascii="Times New Roman" w:hAnsi="Times New Roman"/>
          <w:bCs/>
          <w:sz w:val="24"/>
          <w:szCs w:val="24"/>
          <w:lang w:val="en-US"/>
        </w:rPr>
        <w:tab/>
      </w:r>
      <w:r>
        <w:rPr>
          <w:rFonts w:ascii="Times New Roman" w:hAnsi="Times New Roman"/>
          <w:bCs/>
          <w:sz w:val="24"/>
          <w:szCs w:val="24"/>
          <w:lang w:val="en-US"/>
        </w:rPr>
        <w:tab/>
      </w:r>
      <w:r w:rsidR="00376D9D">
        <w:rPr>
          <w:rFonts w:ascii="Times New Roman" w:hAnsi="Times New Roman"/>
          <w:bCs/>
          <w:sz w:val="24"/>
          <w:szCs w:val="24"/>
          <w:lang w:val="en-US"/>
        </w:rPr>
        <w:tab/>
      </w:r>
      <w:r w:rsidR="00376D9D">
        <w:rPr>
          <w:rFonts w:ascii="Times New Roman" w:hAnsi="Times New Roman"/>
          <w:bCs/>
          <w:sz w:val="24"/>
          <w:szCs w:val="24"/>
          <w:lang w:val="en-US"/>
        </w:rPr>
        <w:tab/>
      </w:r>
      <w:proofErr w:type="spellStart"/>
      <w:r w:rsidR="00AB2634">
        <w:rPr>
          <w:rFonts w:ascii="Times New Roman" w:hAnsi="Times New Roman"/>
          <w:bCs/>
          <w:sz w:val="24"/>
          <w:szCs w:val="24"/>
          <w:lang w:val="en-US"/>
        </w:rPr>
        <w:t>Ketua</w:t>
      </w:r>
      <w:proofErr w:type="spellEnd"/>
      <w:r w:rsidR="00AB2634">
        <w:rPr>
          <w:rFonts w:ascii="Times New Roman" w:hAnsi="Times New Roman"/>
          <w:bCs/>
          <w:sz w:val="24"/>
          <w:szCs w:val="24"/>
          <w:lang w:val="en-US"/>
        </w:rPr>
        <w:t xml:space="preserve"> </w:t>
      </w:r>
      <w:proofErr w:type="spellStart"/>
      <w:r w:rsidR="00AB2634">
        <w:rPr>
          <w:rFonts w:ascii="Times New Roman" w:hAnsi="Times New Roman"/>
          <w:bCs/>
          <w:sz w:val="24"/>
          <w:szCs w:val="24"/>
          <w:lang w:val="en-US"/>
        </w:rPr>
        <w:t>Departemen</w:t>
      </w:r>
      <w:proofErr w:type="spellEnd"/>
      <w:r w:rsidR="00850AF4">
        <w:rPr>
          <w:rFonts w:ascii="Times New Roman" w:hAnsi="Times New Roman"/>
          <w:bCs/>
          <w:sz w:val="24"/>
          <w:szCs w:val="24"/>
          <w:lang w:val="en-US"/>
        </w:rPr>
        <w:t>,</w:t>
      </w:r>
    </w:p>
    <w:p w14:paraId="540D2EE7" w14:textId="77777777" w:rsidR="00376D9D" w:rsidRDefault="00376D9D" w:rsidP="00376D9D">
      <w:pPr>
        <w:tabs>
          <w:tab w:val="left" w:pos="4050"/>
          <w:tab w:val="left" w:pos="4410"/>
          <w:tab w:val="left" w:pos="5040"/>
          <w:tab w:val="left" w:pos="5670"/>
          <w:tab w:val="left" w:pos="6030"/>
        </w:tabs>
        <w:spacing w:after="0"/>
        <w:ind w:right="425"/>
        <w:rPr>
          <w:rFonts w:ascii="Times New Roman" w:hAnsi="Times New Roman"/>
          <w:bCs/>
          <w:sz w:val="24"/>
          <w:szCs w:val="24"/>
        </w:rPr>
      </w:pPr>
    </w:p>
    <w:p w14:paraId="019CF227" w14:textId="77777777" w:rsidR="00376D9D" w:rsidRPr="00001DB0" w:rsidRDefault="00376D9D" w:rsidP="00376D9D">
      <w:pPr>
        <w:tabs>
          <w:tab w:val="left" w:pos="4050"/>
          <w:tab w:val="left" w:pos="4410"/>
          <w:tab w:val="left" w:pos="5040"/>
          <w:tab w:val="left" w:pos="5670"/>
          <w:tab w:val="left" w:pos="6030"/>
        </w:tabs>
        <w:ind w:right="425"/>
        <w:rPr>
          <w:rFonts w:ascii="Times New Roman" w:hAnsi="Times New Roman"/>
          <w:bCs/>
          <w:sz w:val="24"/>
          <w:szCs w:val="24"/>
        </w:rPr>
      </w:pPr>
    </w:p>
    <w:p w14:paraId="2C04842F" w14:textId="5063A68A" w:rsidR="00AB2634" w:rsidRPr="00001DB0" w:rsidRDefault="00376D9D" w:rsidP="003B488A">
      <w:pPr>
        <w:tabs>
          <w:tab w:val="left" w:pos="4050"/>
          <w:tab w:val="left" w:pos="4410"/>
          <w:tab w:val="left" w:pos="5040"/>
          <w:tab w:val="left" w:pos="5670"/>
          <w:tab w:val="left" w:pos="6030"/>
          <w:tab w:val="left" w:pos="6390"/>
        </w:tabs>
        <w:spacing w:after="0"/>
        <w:ind w:left="567" w:right="425" w:hanging="297"/>
        <w:rPr>
          <w:rFonts w:ascii="Times New Roman" w:hAnsi="Times New Roman"/>
          <w:bCs/>
          <w:sz w:val="24"/>
          <w:szCs w:val="24"/>
        </w:rPr>
      </w:pPr>
      <w:r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${</w:t>
      </w:r>
      <w:proofErr w:type="spellStart"/>
      <w:r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nama_pembimbing_</w:t>
      </w:r>
      <w:proofErr w:type="gramStart"/>
      <w:r>
        <w:rPr>
          <w:rFonts w:ascii="Times New Roman" w:hAnsi="Times New Roman"/>
          <w:b/>
          <w:bCs/>
          <w:sz w:val="24"/>
          <w:szCs w:val="24"/>
          <w:lang w:val="en-US" w:eastAsia="id-ID"/>
        </w:rPr>
        <w:t>anggota</w:t>
      </w:r>
      <w:proofErr w:type="spellEnd"/>
      <w:r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}</w:t>
      </w:r>
      <w:r>
        <w:rPr>
          <w:rFonts w:ascii="Times New Roman" w:hAnsi="Times New Roman"/>
          <w:b/>
          <w:bCs/>
          <w:sz w:val="24"/>
          <w:szCs w:val="24"/>
          <w:lang w:val="en-US" w:eastAsia="id-ID"/>
        </w:rPr>
        <w:t xml:space="preserve">  </w:t>
      </w:r>
      <w:r w:rsidR="003B488A">
        <w:rPr>
          <w:rFonts w:ascii="Times New Roman" w:hAnsi="Times New Roman"/>
          <w:b/>
          <w:bCs/>
          <w:sz w:val="24"/>
          <w:szCs w:val="24"/>
          <w:lang w:val="en-US" w:eastAsia="id-ID"/>
        </w:rPr>
        <w:tab/>
      </w:r>
      <w:proofErr w:type="gramEnd"/>
      <w:r w:rsidR="003B488A">
        <w:rPr>
          <w:rFonts w:ascii="Times New Roman" w:hAnsi="Times New Roman"/>
          <w:b/>
          <w:bCs/>
          <w:sz w:val="24"/>
          <w:szCs w:val="24"/>
          <w:lang w:val="en-US" w:eastAsia="id-ID"/>
        </w:rPr>
        <w:tab/>
      </w:r>
      <w:r w:rsidR="003B488A">
        <w:rPr>
          <w:rFonts w:ascii="Times New Roman" w:hAnsi="Times New Roman"/>
          <w:b/>
          <w:bCs/>
          <w:sz w:val="24"/>
          <w:szCs w:val="24"/>
          <w:lang w:val="en-US" w:eastAsia="id-ID"/>
        </w:rPr>
        <w:tab/>
      </w:r>
      <w:r w:rsidR="003B488A">
        <w:rPr>
          <w:rFonts w:ascii="Times New Roman" w:hAnsi="Times New Roman"/>
          <w:b/>
          <w:bCs/>
          <w:sz w:val="24"/>
          <w:szCs w:val="24"/>
          <w:lang w:val="en-US" w:eastAsia="id-ID"/>
        </w:rPr>
        <w:tab/>
      </w:r>
      <w:r w:rsidR="003B488A">
        <w:rPr>
          <w:rFonts w:ascii="Times New Roman" w:hAnsi="Times New Roman"/>
          <w:b/>
          <w:bCs/>
          <w:sz w:val="24"/>
          <w:szCs w:val="24"/>
          <w:lang w:val="en-US" w:eastAsia="id-ID"/>
        </w:rPr>
        <w:tab/>
      </w:r>
      <w:r w:rsidR="003B488A">
        <w:rPr>
          <w:rFonts w:ascii="Times New Roman" w:hAnsi="Times New Roman"/>
          <w:b/>
          <w:bCs/>
          <w:sz w:val="24"/>
          <w:szCs w:val="24"/>
          <w:lang w:val="en-US" w:eastAsia="id-ID"/>
        </w:rPr>
        <w:tab/>
      </w:r>
      <w:r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 xml:space="preserve">Dr. Ati Dwi Nurhayati </w:t>
      </w:r>
      <w:proofErr w:type="spellStart"/>
      <w:proofErr w:type="gramStart"/>
      <w:r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S.Hut</w:t>
      </w:r>
      <w:proofErr w:type="spellEnd"/>
      <w:proofErr w:type="gramEnd"/>
      <w:r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 xml:space="preserve">., </w:t>
      </w:r>
      <w:proofErr w:type="spellStart"/>
      <w:proofErr w:type="gramStart"/>
      <w:r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M.Si</w:t>
      </w:r>
      <w:proofErr w:type="spellEnd"/>
      <w:proofErr w:type="gramEnd"/>
    </w:p>
    <w:p w14:paraId="444FCE93" w14:textId="4144150B" w:rsidR="00732CDC" w:rsidRPr="000048CB" w:rsidRDefault="00000000" w:rsidP="00376D9D">
      <w:pPr>
        <w:tabs>
          <w:tab w:val="left" w:pos="4230"/>
          <w:tab w:val="left" w:pos="4410"/>
          <w:tab w:val="left" w:pos="6030"/>
        </w:tabs>
        <w:spacing w:after="0"/>
        <w:ind w:left="567" w:right="425" w:hanging="297"/>
        <w:rPr>
          <w:rFonts w:ascii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/>
          <w:noProof/>
          <w:lang w:val="en-US"/>
        </w:rPr>
        <w:pict w14:anchorId="10F9F737">
          <v:shape id="_x0000_s1062" type="#_x0000_t75" style="position:absolute;left:0;text-align:left;margin-left:473.65pt;margin-top:42.7pt;width:51pt;height:43.5pt;z-index:-1" wrapcoords="15882 372 5400 2607 0 4469 -318 10800 3812 18248 4129 21228 16518 21228 17471 18248 21282 11917 21282 9310 20965 6331 17471 372 15882 372">
            <v:imagedata r:id="rId9" o:title=""/>
            <w10:wrap type="tight"/>
          </v:shape>
        </w:pict>
      </w:r>
      <w:r w:rsidR="00B81C6D">
        <w:rPr>
          <w:rFonts w:ascii="Times New Roman" w:hAnsi="Times New Roman"/>
          <w:b/>
          <w:bCs/>
          <w:sz w:val="24"/>
          <w:szCs w:val="24"/>
          <w:lang w:val="en-US"/>
        </w:rPr>
        <w:t>NIP</w:t>
      </w:r>
      <w:r w:rsidR="00756A8B">
        <w:rPr>
          <w:rFonts w:ascii="Times New Roman" w:hAnsi="Times New Roman"/>
          <w:b/>
          <w:bCs/>
          <w:sz w:val="24"/>
          <w:szCs w:val="24"/>
          <w:lang w:val="en-US"/>
        </w:rPr>
        <w:t xml:space="preserve">. </w:t>
      </w:r>
      <w:r w:rsidR="00756A8B"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${</w:t>
      </w:r>
      <w:proofErr w:type="spellStart"/>
      <w:r w:rsidR="00756A8B">
        <w:rPr>
          <w:rFonts w:ascii="Times New Roman" w:hAnsi="Times New Roman"/>
          <w:b/>
          <w:bCs/>
          <w:sz w:val="24"/>
          <w:szCs w:val="24"/>
          <w:lang w:val="en-US" w:eastAsia="id-ID"/>
        </w:rPr>
        <w:t>nip_pembimbing_anggota</w:t>
      </w:r>
      <w:proofErr w:type="spellEnd"/>
      <w:r w:rsidR="00756A8B" w:rsidRPr="00376D9D">
        <w:rPr>
          <w:rFonts w:ascii="Times New Roman" w:hAnsi="Times New Roman"/>
          <w:b/>
          <w:bCs/>
          <w:sz w:val="24"/>
          <w:szCs w:val="24"/>
          <w:lang w:val="en-US" w:eastAsia="id-ID"/>
        </w:rPr>
        <w:t>}</w:t>
      </w:r>
      <w:r w:rsidR="00B81C6D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="00B81C6D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="00B81C6D">
        <w:rPr>
          <w:rFonts w:ascii="Times New Roman" w:hAnsi="Times New Roman"/>
          <w:b/>
          <w:bCs/>
          <w:sz w:val="24"/>
          <w:szCs w:val="24"/>
          <w:lang w:val="en-US"/>
        </w:rPr>
        <w:tab/>
      </w:r>
      <w:r w:rsidR="00376D9D">
        <w:rPr>
          <w:rFonts w:ascii="Times New Roman" w:hAnsi="Times New Roman"/>
          <w:b/>
          <w:bCs/>
          <w:sz w:val="24"/>
          <w:szCs w:val="24"/>
          <w:lang w:val="en-US"/>
        </w:rPr>
        <w:t xml:space="preserve">      </w:t>
      </w:r>
      <w:r w:rsidR="00AB2634">
        <w:rPr>
          <w:rFonts w:ascii="Times New Roman" w:hAnsi="Times New Roman"/>
          <w:b/>
          <w:bCs/>
          <w:sz w:val="24"/>
          <w:szCs w:val="24"/>
          <w:lang w:val="en-US"/>
        </w:rPr>
        <w:t>NIP.</w:t>
      </w:r>
      <w:r w:rsidR="00756A8B"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 w:rsidR="00756A8B">
        <w:rPr>
          <w:rFonts w:ascii="Times New Roman" w:eastAsia="Times New Roman" w:hAnsi="Times New Roman"/>
          <w:b/>
          <w:sz w:val="24"/>
          <w:szCs w:val="24"/>
          <w:lang w:val="en-US"/>
        </w:rPr>
        <w:t>197706222007012001</w:t>
      </w:r>
      <w:r>
        <w:rPr>
          <w:rFonts w:ascii="Times New Roman" w:hAnsi="Times New Roman"/>
          <w:noProof/>
        </w:rPr>
        <w:pict w14:anchorId="608DBF7D">
          <v:rect id="_x0000_s1058" style="position:absolute;left:0;text-align:left;margin-left:-91.55pt;margin-top:279.15pt;width:21pt;height:435.75pt;z-index:7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" fillcolor="#003f77" stroked="f" strokeweight="2pt">
            <v:fill color2="#0072ce" rotate="t" angle="180" colors="0 #003f77;.5 #005fad;1 #0072ce" focus="100%" type="gradient"/>
          </v:rect>
        </w:pict>
      </w:r>
      <w:r>
        <w:rPr>
          <w:noProof/>
        </w:rPr>
        <w:pict w14:anchorId="38F7F554">
          <v:rect id="_x0000_s1046" style="position:absolute;left:0;text-align:left;margin-left:-91.55pt;margin-top:279.15pt;width:21pt;height:435.75pt;z-index:6;visibility:visible;mso-position-horizontal-relative:text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" fillcolor="#003f77" stroked="f" strokeweight="2pt">
            <v:fill color2="#0072ce" rotate="t" angle="180" colors="0 #003f77;.5 #005fad;1 #0072ce" focus="100%" type="gradient"/>
          </v:rect>
        </w:pict>
      </w:r>
    </w:p>
    <w:sectPr w:rsidR="00732CDC" w:rsidRPr="000048CB" w:rsidSect="00EC7993">
      <w:pgSz w:w="11906" w:h="16838" w:code="9"/>
      <w:pgMar w:top="142" w:right="707" w:bottom="425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rmeno Regular">
    <w:altName w:val="Calibri"/>
    <w:panose1 w:val="00000000000000000000"/>
    <w:charset w:val="00"/>
    <w:family w:val="swiss"/>
    <w:notTrueType/>
    <w:pitch w:val="variable"/>
    <w:sig w:usb0="800000AF" w:usb1="40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025B6"/>
    <w:multiLevelType w:val="hybridMultilevel"/>
    <w:tmpl w:val="E51262F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900EA"/>
    <w:multiLevelType w:val="hybridMultilevel"/>
    <w:tmpl w:val="1706C52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AC5426"/>
    <w:multiLevelType w:val="hybridMultilevel"/>
    <w:tmpl w:val="ED8E160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D06763"/>
    <w:multiLevelType w:val="hybridMultilevel"/>
    <w:tmpl w:val="11C042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4B28B2"/>
    <w:multiLevelType w:val="hybridMultilevel"/>
    <w:tmpl w:val="C854B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B72F99"/>
    <w:multiLevelType w:val="hybridMultilevel"/>
    <w:tmpl w:val="6E84594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A958CE"/>
    <w:multiLevelType w:val="hybridMultilevel"/>
    <w:tmpl w:val="95FEB3D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DA335E"/>
    <w:multiLevelType w:val="hybridMultilevel"/>
    <w:tmpl w:val="974A9C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DB6FB7"/>
    <w:multiLevelType w:val="hybridMultilevel"/>
    <w:tmpl w:val="375668EC"/>
    <w:lvl w:ilvl="0" w:tplc="E56CE45C">
      <w:start w:val="1"/>
      <w:numFmt w:val="decimal"/>
      <w:lvlText w:val="%1."/>
      <w:lvlJc w:val="left"/>
      <w:pPr>
        <w:ind w:left="501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D21CC5"/>
    <w:multiLevelType w:val="hybridMultilevel"/>
    <w:tmpl w:val="1C86B70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57667B"/>
    <w:multiLevelType w:val="hybridMultilevel"/>
    <w:tmpl w:val="A812293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672E55"/>
    <w:multiLevelType w:val="hybridMultilevel"/>
    <w:tmpl w:val="22C2EE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960FAA"/>
    <w:multiLevelType w:val="hybridMultilevel"/>
    <w:tmpl w:val="944A5BA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341541"/>
    <w:multiLevelType w:val="hybridMultilevel"/>
    <w:tmpl w:val="2C784C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8415087">
    <w:abstractNumId w:val="0"/>
  </w:num>
  <w:num w:numId="2" w16cid:durableId="1417676485">
    <w:abstractNumId w:val="5"/>
  </w:num>
  <w:num w:numId="3" w16cid:durableId="1680737336">
    <w:abstractNumId w:val="11"/>
  </w:num>
  <w:num w:numId="4" w16cid:durableId="151216943">
    <w:abstractNumId w:val="8"/>
  </w:num>
  <w:num w:numId="5" w16cid:durableId="1523326828">
    <w:abstractNumId w:val="7"/>
  </w:num>
  <w:num w:numId="6" w16cid:durableId="758645174">
    <w:abstractNumId w:val="10"/>
  </w:num>
  <w:num w:numId="7" w16cid:durableId="1440249134">
    <w:abstractNumId w:val="3"/>
  </w:num>
  <w:num w:numId="8" w16cid:durableId="1158695406">
    <w:abstractNumId w:val="2"/>
  </w:num>
  <w:num w:numId="9" w16cid:durableId="1933851581">
    <w:abstractNumId w:val="4"/>
  </w:num>
  <w:num w:numId="10" w16cid:durableId="1931698791">
    <w:abstractNumId w:val="9"/>
  </w:num>
  <w:num w:numId="11" w16cid:durableId="1558205416">
    <w:abstractNumId w:val="13"/>
  </w:num>
  <w:num w:numId="12" w16cid:durableId="791173497">
    <w:abstractNumId w:val="1"/>
  </w:num>
  <w:num w:numId="13" w16cid:durableId="1245603586">
    <w:abstractNumId w:val="6"/>
  </w:num>
  <w:num w:numId="14" w16cid:durableId="3803308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1FFD"/>
    <w:rsid w:val="0000153F"/>
    <w:rsid w:val="00001DB0"/>
    <w:rsid w:val="000048CB"/>
    <w:rsid w:val="00004E66"/>
    <w:rsid w:val="00012B03"/>
    <w:rsid w:val="00013EAB"/>
    <w:rsid w:val="00026F54"/>
    <w:rsid w:val="00030AE0"/>
    <w:rsid w:val="00043B03"/>
    <w:rsid w:val="000477A4"/>
    <w:rsid w:val="000511C7"/>
    <w:rsid w:val="00053FF4"/>
    <w:rsid w:val="000577B8"/>
    <w:rsid w:val="00077BEA"/>
    <w:rsid w:val="00081816"/>
    <w:rsid w:val="000823F8"/>
    <w:rsid w:val="00087392"/>
    <w:rsid w:val="00094D47"/>
    <w:rsid w:val="000A5BA6"/>
    <w:rsid w:val="000B1A7F"/>
    <w:rsid w:val="000B542D"/>
    <w:rsid w:val="000B78E7"/>
    <w:rsid w:val="000C58EE"/>
    <w:rsid w:val="000E6404"/>
    <w:rsid w:val="000F0A51"/>
    <w:rsid w:val="000F7C05"/>
    <w:rsid w:val="00112626"/>
    <w:rsid w:val="00116CA1"/>
    <w:rsid w:val="00117B61"/>
    <w:rsid w:val="0012323C"/>
    <w:rsid w:val="001327B5"/>
    <w:rsid w:val="0015701F"/>
    <w:rsid w:val="0016015C"/>
    <w:rsid w:val="0016137C"/>
    <w:rsid w:val="00166F98"/>
    <w:rsid w:val="00171B9A"/>
    <w:rsid w:val="00173369"/>
    <w:rsid w:val="001740B0"/>
    <w:rsid w:val="00174B34"/>
    <w:rsid w:val="0017505A"/>
    <w:rsid w:val="0017789C"/>
    <w:rsid w:val="00185C9A"/>
    <w:rsid w:val="001A0C14"/>
    <w:rsid w:val="001C4E57"/>
    <w:rsid w:val="001D26D8"/>
    <w:rsid w:val="001F3757"/>
    <w:rsid w:val="002014DB"/>
    <w:rsid w:val="002112A7"/>
    <w:rsid w:val="00214C2C"/>
    <w:rsid w:val="00223760"/>
    <w:rsid w:val="00240068"/>
    <w:rsid w:val="00242DD1"/>
    <w:rsid w:val="00251D47"/>
    <w:rsid w:val="002659AE"/>
    <w:rsid w:val="0028010D"/>
    <w:rsid w:val="002901E5"/>
    <w:rsid w:val="00290897"/>
    <w:rsid w:val="002A4DFC"/>
    <w:rsid w:val="002A79AE"/>
    <w:rsid w:val="002D1F79"/>
    <w:rsid w:val="002D3FC9"/>
    <w:rsid w:val="002E4416"/>
    <w:rsid w:val="002F0867"/>
    <w:rsid w:val="0030299C"/>
    <w:rsid w:val="00302CC4"/>
    <w:rsid w:val="0031226A"/>
    <w:rsid w:val="00312AD1"/>
    <w:rsid w:val="00316791"/>
    <w:rsid w:val="00320412"/>
    <w:rsid w:val="00320F59"/>
    <w:rsid w:val="00340505"/>
    <w:rsid w:val="003523B5"/>
    <w:rsid w:val="00357477"/>
    <w:rsid w:val="0036170E"/>
    <w:rsid w:val="003645DA"/>
    <w:rsid w:val="0036727A"/>
    <w:rsid w:val="003702C8"/>
    <w:rsid w:val="00376D9D"/>
    <w:rsid w:val="00390D9A"/>
    <w:rsid w:val="003915C7"/>
    <w:rsid w:val="003A06D0"/>
    <w:rsid w:val="003B1EFC"/>
    <w:rsid w:val="003B488A"/>
    <w:rsid w:val="003D1E78"/>
    <w:rsid w:val="003D3657"/>
    <w:rsid w:val="003D418E"/>
    <w:rsid w:val="003E0822"/>
    <w:rsid w:val="003F5F4E"/>
    <w:rsid w:val="0040533C"/>
    <w:rsid w:val="004069B9"/>
    <w:rsid w:val="00407EE1"/>
    <w:rsid w:val="00434EBB"/>
    <w:rsid w:val="00435545"/>
    <w:rsid w:val="004452ED"/>
    <w:rsid w:val="00453EB5"/>
    <w:rsid w:val="00461F6B"/>
    <w:rsid w:val="00467B51"/>
    <w:rsid w:val="00486A1D"/>
    <w:rsid w:val="004934CC"/>
    <w:rsid w:val="004A3174"/>
    <w:rsid w:val="004B7D2C"/>
    <w:rsid w:val="004D4B3D"/>
    <w:rsid w:val="004E2A78"/>
    <w:rsid w:val="004E2C25"/>
    <w:rsid w:val="004F478B"/>
    <w:rsid w:val="00506340"/>
    <w:rsid w:val="00517397"/>
    <w:rsid w:val="0052497B"/>
    <w:rsid w:val="00526C3D"/>
    <w:rsid w:val="00537131"/>
    <w:rsid w:val="00542F2F"/>
    <w:rsid w:val="00545318"/>
    <w:rsid w:val="0056098F"/>
    <w:rsid w:val="00561BB3"/>
    <w:rsid w:val="005624C9"/>
    <w:rsid w:val="0056409B"/>
    <w:rsid w:val="005822B7"/>
    <w:rsid w:val="00592464"/>
    <w:rsid w:val="005A38FF"/>
    <w:rsid w:val="005B03FC"/>
    <w:rsid w:val="005B5B0C"/>
    <w:rsid w:val="005C126A"/>
    <w:rsid w:val="005D3CC8"/>
    <w:rsid w:val="005D5494"/>
    <w:rsid w:val="005E6B25"/>
    <w:rsid w:val="00610A2F"/>
    <w:rsid w:val="00617067"/>
    <w:rsid w:val="0061707C"/>
    <w:rsid w:val="00617154"/>
    <w:rsid w:val="00647E57"/>
    <w:rsid w:val="006809DF"/>
    <w:rsid w:val="006B6C02"/>
    <w:rsid w:val="006B78DE"/>
    <w:rsid w:val="006B7D67"/>
    <w:rsid w:val="006C0FCD"/>
    <w:rsid w:val="006D086F"/>
    <w:rsid w:val="006D7043"/>
    <w:rsid w:val="006F0369"/>
    <w:rsid w:val="00703E53"/>
    <w:rsid w:val="00704677"/>
    <w:rsid w:val="00713B97"/>
    <w:rsid w:val="00714B30"/>
    <w:rsid w:val="00717416"/>
    <w:rsid w:val="007279CE"/>
    <w:rsid w:val="00732CDC"/>
    <w:rsid w:val="007334D0"/>
    <w:rsid w:val="007449D1"/>
    <w:rsid w:val="00751C6C"/>
    <w:rsid w:val="00756A8B"/>
    <w:rsid w:val="00757D66"/>
    <w:rsid w:val="007731F1"/>
    <w:rsid w:val="00774DA9"/>
    <w:rsid w:val="00784ECD"/>
    <w:rsid w:val="007974C0"/>
    <w:rsid w:val="007A09F6"/>
    <w:rsid w:val="007A35A1"/>
    <w:rsid w:val="007A4F18"/>
    <w:rsid w:val="007A6C78"/>
    <w:rsid w:val="007B533F"/>
    <w:rsid w:val="007B58DA"/>
    <w:rsid w:val="007C698A"/>
    <w:rsid w:val="007D7FE8"/>
    <w:rsid w:val="008000E6"/>
    <w:rsid w:val="0082041F"/>
    <w:rsid w:val="00822608"/>
    <w:rsid w:val="008416A5"/>
    <w:rsid w:val="00850AF4"/>
    <w:rsid w:val="00851C60"/>
    <w:rsid w:val="00854A48"/>
    <w:rsid w:val="00854DFF"/>
    <w:rsid w:val="008674F0"/>
    <w:rsid w:val="00876FF5"/>
    <w:rsid w:val="00877877"/>
    <w:rsid w:val="00880793"/>
    <w:rsid w:val="00884F43"/>
    <w:rsid w:val="0088789B"/>
    <w:rsid w:val="008948C5"/>
    <w:rsid w:val="008A4501"/>
    <w:rsid w:val="008C4284"/>
    <w:rsid w:val="008C71D6"/>
    <w:rsid w:val="008D472F"/>
    <w:rsid w:val="008E1C0A"/>
    <w:rsid w:val="008F1263"/>
    <w:rsid w:val="00910AB7"/>
    <w:rsid w:val="0092769D"/>
    <w:rsid w:val="009305C3"/>
    <w:rsid w:val="00933FF8"/>
    <w:rsid w:val="0093570F"/>
    <w:rsid w:val="00935D4C"/>
    <w:rsid w:val="00937664"/>
    <w:rsid w:val="00951CA3"/>
    <w:rsid w:val="009603D2"/>
    <w:rsid w:val="00971202"/>
    <w:rsid w:val="00972B09"/>
    <w:rsid w:val="00983117"/>
    <w:rsid w:val="009930F4"/>
    <w:rsid w:val="009B69A9"/>
    <w:rsid w:val="009C0235"/>
    <w:rsid w:val="009C064B"/>
    <w:rsid w:val="009C3A58"/>
    <w:rsid w:val="009C4A90"/>
    <w:rsid w:val="009D5767"/>
    <w:rsid w:val="009E148A"/>
    <w:rsid w:val="009E64BC"/>
    <w:rsid w:val="009F48D4"/>
    <w:rsid w:val="00A01F66"/>
    <w:rsid w:val="00A1116B"/>
    <w:rsid w:val="00A15B4F"/>
    <w:rsid w:val="00A1756B"/>
    <w:rsid w:val="00A367C5"/>
    <w:rsid w:val="00A4026A"/>
    <w:rsid w:val="00A4372D"/>
    <w:rsid w:val="00A51DD8"/>
    <w:rsid w:val="00A57E51"/>
    <w:rsid w:val="00A63B71"/>
    <w:rsid w:val="00A67D6A"/>
    <w:rsid w:val="00A75D62"/>
    <w:rsid w:val="00A767C5"/>
    <w:rsid w:val="00A832AB"/>
    <w:rsid w:val="00A85162"/>
    <w:rsid w:val="00A90916"/>
    <w:rsid w:val="00AA0190"/>
    <w:rsid w:val="00AA1197"/>
    <w:rsid w:val="00AA60DC"/>
    <w:rsid w:val="00AB2634"/>
    <w:rsid w:val="00AB7636"/>
    <w:rsid w:val="00AC5AAF"/>
    <w:rsid w:val="00AD5113"/>
    <w:rsid w:val="00B04605"/>
    <w:rsid w:val="00B04928"/>
    <w:rsid w:val="00B117F0"/>
    <w:rsid w:val="00B160AE"/>
    <w:rsid w:val="00B32A3C"/>
    <w:rsid w:val="00B413DC"/>
    <w:rsid w:val="00B419FC"/>
    <w:rsid w:val="00B46AF4"/>
    <w:rsid w:val="00B47245"/>
    <w:rsid w:val="00B77C28"/>
    <w:rsid w:val="00B81C6D"/>
    <w:rsid w:val="00B95523"/>
    <w:rsid w:val="00BA1F75"/>
    <w:rsid w:val="00BA5612"/>
    <w:rsid w:val="00BC08BB"/>
    <w:rsid w:val="00BC37A8"/>
    <w:rsid w:val="00BE0F9C"/>
    <w:rsid w:val="00BE66F9"/>
    <w:rsid w:val="00BF2957"/>
    <w:rsid w:val="00C07E1E"/>
    <w:rsid w:val="00C15F57"/>
    <w:rsid w:val="00C1600E"/>
    <w:rsid w:val="00C16905"/>
    <w:rsid w:val="00C20F1C"/>
    <w:rsid w:val="00C20F3E"/>
    <w:rsid w:val="00C21B22"/>
    <w:rsid w:val="00C36F5C"/>
    <w:rsid w:val="00C40FC0"/>
    <w:rsid w:val="00C549AB"/>
    <w:rsid w:val="00C63142"/>
    <w:rsid w:val="00C63A21"/>
    <w:rsid w:val="00C75393"/>
    <w:rsid w:val="00C7609A"/>
    <w:rsid w:val="00C76105"/>
    <w:rsid w:val="00C87760"/>
    <w:rsid w:val="00C9227B"/>
    <w:rsid w:val="00C9306F"/>
    <w:rsid w:val="00C95016"/>
    <w:rsid w:val="00CA11A5"/>
    <w:rsid w:val="00CA76A8"/>
    <w:rsid w:val="00CB1627"/>
    <w:rsid w:val="00CB6275"/>
    <w:rsid w:val="00CC70D5"/>
    <w:rsid w:val="00CD150D"/>
    <w:rsid w:val="00CD381F"/>
    <w:rsid w:val="00CD4DFB"/>
    <w:rsid w:val="00CD580E"/>
    <w:rsid w:val="00D02DF8"/>
    <w:rsid w:val="00D03AE0"/>
    <w:rsid w:val="00D11107"/>
    <w:rsid w:val="00D11E87"/>
    <w:rsid w:val="00D13E83"/>
    <w:rsid w:val="00D14355"/>
    <w:rsid w:val="00D35224"/>
    <w:rsid w:val="00D35DA9"/>
    <w:rsid w:val="00D4048B"/>
    <w:rsid w:val="00D52851"/>
    <w:rsid w:val="00D54245"/>
    <w:rsid w:val="00D565A8"/>
    <w:rsid w:val="00D57C06"/>
    <w:rsid w:val="00D807D8"/>
    <w:rsid w:val="00D83A08"/>
    <w:rsid w:val="00D85A9F"/>
    <w:rsid w:val="00D942D4"/>
    <w:rsid w:val="00DA0EB4"/>
    <w:rsid w:val="00DA4D19"/>
    <w:rsid w:val="00DA4DF2"/>
    <w:rsid w:val="00DB0BD8"/>
    <w:rsid w:val="00DD1ACD"/>
    <w:rsid w:val="00DD79DC"/>
    <w:rsid w:val="00DE27CC"/>
    <w:rsid w:val="00DE5FDF"/>
    <w:rsid w:val="00E00161"/>
    <w:rsid w:val="00E01F92"/>
    <w:rsid w:val="00E01FDD"/>
    <w:rsid w:val="00E13BEA"/>
    <w:rsid w:val="00E214C5"/>
    <w:rsid w:val="00E24AF4"/>
    <w:rsid w:val="00E2521B"/>
    <w:rsid w:val="00E41EBF"/>
    <w:rsid w:val="00E55A66"/>
    <w:rsid w:val="00E61C86"/>
    <w:rsid w:val="00E71FFD"/>
    <w:rsid w:val="00E91EAE"/>
    <w:rsid w:val="00E96B2B"/>
    <w:rsid w:val="00EA2190"/>
    <w:rsid w:val="00EA3211"/>
    <w:rsid w:val="00EB34F8"/>
    <w:rsid w:val="00EC1E6C"/>
    <w:rsid w:val="00EC7993"/>
    <w:rsid w:val="00ED571A"/>
    <w:rsid w:val="00EE0F5A"/>
    <w:rsid w:val="00EF26D6"/>
    <w:rsid w:val="00F122C8"/>
    <w:rsid w:val="00F13A72"/>
    <w:rsid w:val="00F25D42"/>
    <w:rsid w:val="00F27024"/>
    <w:rsid w:val="00F311EA"/>
    <w:rsid w:val="00F51787"/>
    <w:rsid w:val="00F55A26"/>
    <w:rsid w:val="00F9704B"/>
    <w:rsid w:val="00FB3B5A"/>
    <w:rsid w:val="00FE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/>
    <o:shapelayout v:ext="edit">
      <o:idmap v:ext="edit" data="1"/>
    </o:shapelayout>
  </w:shapeDefaults>
  <w:decimalSymbol w:val="."/>
  <w:listSeparator w:val=","/>
  <w14:docId w14:val="4C047D08"/>
  <w15:chartTrackingRefBased/>
  <w15:docId w15:val="{EDA90923-7FA0-4F9C-B482-7A6AB2905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F5A"/>
    <w:pPr>
      <w:spacing w:after="200" w:line="276" w:lineRule="auto"/>
    </w:pPr>
    <w:rPr>
      <w:sz w:val="22"/>
      <w:szCs w:val="22"/>
      <w:lang w:val="id-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013EAB"/>
    <w:pPr>
      <w:ind w:left="720"/>
      <w:contextualSpacing/>
    </w:pPr>
  </w:style>
  <w:style w:type="character" w:styleId="Hyperlink">
    <w:name w:val="Hyperlink"/>
    <w:uiPriority w:val="99"/>
    <w:unhideWhenUsed/>
    <w:rsid w:val="0012323C"/>
    <w:rPr>
      <w:color w:val="0000FF"/>
      <w:u w:val="single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7731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link w:val="TeksBalon"/>
    <w:uiPriority w:val="99"/>
    <w:semiHidden/>
    <w:rsid w:val="007731F1"/>
    <w:rPr>
      <w:rFonts w:ascii="Tahoma" w:hAnsi="Tahoma" w:cs="Tahoma"/>
      <w:sz w:val="16"/>
      <w:szCs w:val="16"/>
    </w:rPr>
  </w:style>
  <w:style w:type="paragraph" w:styleId="TidakAdaSpasi">
    <w:name w:val="No Spacing"/>
    <w:uiPriority w:val="1"/>
    <w:qFormat/>
    <w:rsid w:val="00240068"/>
    <w:rPr>
      <w:sz w:val="22"/>
      <w:szCs w:val="22"/>
      <w:lang w:val="id-ID"/>
    </w:rPr>
  </w:style>
  <w:style w:type="table" w:customStyle="1" w:styleId="TableGrid1">
    <w:name w:val="Table Grid1"/>
    <w:basedOn w:val="TabelNormal"/>
    <w:next w:val="KisiTabel"/>
    <w:uiPriority w:val="39"/>
    <w:rsid w:val="00EA3211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KisiTabel">
    <w:name w:val="Table Grid"/>
    <w:basedOn w:val="TabelNormal"/>
    <w:uiPriority w:val="59"/>
    <w:rsid w:val="00EA32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86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5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66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0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29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7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1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4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5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1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7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7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9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6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6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56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12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0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1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0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63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5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7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4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03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mailto:silvikultur@apps.ipb.ac.i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Packages\Microsoft.MicrosoftEdge_8wekyb3d8bbwe\TempState\Downloads\KOP%20Naskah%20dinas%20IPB-2020-Silvikultur%20(1).dot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0E6D4A-B5FA-4497-8617-696CBE703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KOP Naskah dinas IPB-2020-Silvikultur (1).dot</Template>
  <TotalTime>3</TotalTime>
  <Pages>1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821</CharactersWithSpaces>
  <SharedDoc>false</SharedDoc>
  <HLinks>
    <vt:vector size="6" baseType="variant">
      <vt:variant>
        <vt:i4>786464</vt:i4>
      </vt:variant>
      <vt:variant>
        <vt:i4>0</vt:i4>
      </vt:variant>
      <vt:variant>
        <vt:i4>0</vt:i4>
      </vt:variant>
      <vt:variant>
        <vt:i4>5</vt:i4>
      </vt:variant>
      <vt:variant>
        <vt:lpwstr>mailto:silvikultur@apps.ipb.ac.id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RHEYNESTA HANNOVER</cp:lastModifiedBy>
  <cp:revision>9</cp:revision>
  <cp:lastPrinted>2020-08-29T09:21:00Z</cp:lastPrinted>
  <dcterms:created xsi:type="dcterms:W3CDTF">2026-08-12T03:09:00Z</dcterms:created>
  <dcterms:modified xsi:type="dcterms:W3CDTF">2026-08-12T03:34:00Z</dcterms:modified>
</cp:coreProperties>
</file>